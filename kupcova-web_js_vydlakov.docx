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2117"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F012819" wp14:editId="2A6C2E43">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01281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13377864" wp14:editId="521242B5">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77864"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2196044E" wp14:editId="132FE30E">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w16du="http://schemas.microsoft.com/office/word/2023/wordml/word16du">
            <w:pict>
              <v:shapetype w14:anchorId="6DCFB37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F2644D6" wp14:editId="6A2B9AC9">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Tomáš Kazda, DiS.</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644D6"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Tomáš Kazda, DiS.</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25DDF114" wp14:editId="4E7660DC">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F543FAD" w14:textId="77777777" w:rsidR="00341B93" w:rsidRDefault="00341B93" w:rsidP="00D55650">
      <w:pPr>
        <w:jc w:val="left"/>
      </w:pPr>
    </w:p>
    <w:p w14:paraId="0E1BC543" w14:textId="77777777" w:rsidR="00341B93" w:rsidRDefault="00341B93" w:rsidP="00D55650">
      <w:pPr>
        <w:jc w:val="left"/>
        <w:sectPr w:rsidR="00341B93">
          <w:footerReference w:type="default" r:id="rId10"/>
          <w:pgSz w:w="11906" w:h="16838"/>
          <w:pgMar w:top="1417" w:right="1417" w:bottom="1417" w:left="1417" w:header="708" w:footer="708" w:gutter="0"/>
          <w:cols w:space="708"/>
          <w:docGrid w:linePitch="360"/>
        </w:sectPr>
      </w:pPr>
    </w:p>
    <w:p w14:paraId="5A6B6717" w14:textId="77777777" w:rsidR="00341B93" w:rsidRDefault="00341B93" w:rsidP="00D55650">
      <w:pPr>
        <w:pStyle w:val="Nezaazovannadpis"/>
      </w:pPr>
      <w:r>
        <w:lastRenderedPageBreak/>
        <w:t>Anotace</w:t>
      </w:r>
    </w:p>
    <w:p w14:paraId="382A3921" w14:textId="16701AEA" w:rsidR="00D737DE" w:rsidRPr="00D737DE" w:rsidRDefault="0024184F" w:rsidP="00D55650">
      <w:pPr>
        <w:pStyle w:val="Sta"/>
        <w:jc w:val="left"/>
        <w:rPr>
          <w:lang w:eastAsia="en-US"/>
        </w:rPr>
      </w:pPr>
      <w:r>
        <w:rPr>
          <w:lang w:eastAsia="en-US"/>
        </w:rPr>
        <w:t xml:space="preserve">Práce se zabývá </w:t>
      </w:r>
      <w:r w:rsidR="00ED1C0A">
        <w:rPr>
          <w:lang w:eastAsia="en-US"/>
        </w:rPr>
        <w:t xml:space="preserve">zjištěním požadavků klienta, dále </w:t>
      </w:r>
      <w:r>
        <w:rPr>
          <w:lang w:eastAsia="en-US"/>
        </w:rPr>
        <w:t>tvorbou</w:t>
      </w:r>
      <w:r w:rsidR="00D737DE" w:rsidRPr="00D737DE">
        <w:rPr>
          <w:lang w:eastAsia="en-US"/>
        </w:rPr>
        <w:t xml:space="preserve"> designov</w:t>
      </w:r>
      <w:r>
        <w:rPr>
          <w:lang w:eastAsia="en-US"/>
        </w:rPr>
        <w:t xml:space="preserve">ého </w:t>
      </w:r>
      <w:r w:rsidR="00D737DE" w:rsidRPr="00D737DE">
        <w:rPr>
          <w:lang w:eastAsia="en-US"/>
        </w:rPr>
        <w:t>návrh</w:t>
      </w:r>
      <w:r>
        <w:rPr>
          <w:lang w:eastAsia="en-US"/>
        </w:rPr>
        <w:t>u</w:t>
      </w:r>
      <w:r w:rsidR="00D737DE" w:rsidRPr="00D737DE">
        <w:rPr>
          <w:lang w:eastAsia="en-US"/>
        </w:rPr>
        <w:t xml:space="preserve"> webové stránky Jezdecké společnosti Vydlákov</w:t>
      </w:r>
      <w:r>
        <w:rPr>
          <w:lang w:eastAsia="en-US"/>
        </w:rPr>
        <w:t xml:space="preserve">. K tvorbě </w:t>
      </w:r>
      <w:r w:rsidR="00ED1C0A">
        <w:rPr>
          <w:lang w:eastAsia="en-US"/>
        </w:rPr>
        <w:t xml:space="preserve">návrhu </w:t>
      </w:r>
      <w:r>
        <w:rPr>
          <w:lang w:eastAsia="en-US"/>
        </w:rPr>
        <w:t>bude použit software Figma.</w:t>
      </w:r>
      <w:r w:rsidR="00D737DE" w:rsidRPr="00D737DE">
        <w:rPr>
          <w:lang w:eastAsia="en-US"/>
        </w:rPr>
        <w:t xml:space="preserve"> </w:t>
      </w:r>
      <w:r>
        <w:rPr>
          <w:lang w:eastAsia="en-US"/>
        </w:rPr>
        <w:t>N</w:t>
      </w:r>
      <w:r w:rsidR="00D737DE" w:rsidRPr="00D737DE">
        <w:rPr>
          <w:lang w:eastAsia="en-US"/>
        </w:rPr>
        <w:t xml:space="preserve">ásledně kódování </w:t>
      </w:r>
      <w:r>
        <w:rPr>
          <w:lang w:eastAsia="en-US"/>
        </w:rPr>
        <w:t>v softwaru Visual</w:t>
      </w:r>
      <w:r w:rsidR="00543E12">
        <w:rPr>
          <w:lang w:eastAsia="en-US"/>
        </w:rPr>
        <w:t xml:space="preserve"> Studio </w:t>
      </w:r>
      <w:r>
        <w:rPr>
          <w:lang w:eastAsia="en-US"/>
        </w:rPr>
        <w:t>Code</w:t>
      </w:r>
      <w:r w:rsidR="00D737DE" w:rsidRPr="00D737DE">
        <w:rPr>
          <w:lang w:eastAsia="en-US"/>
        </w:rPr>
        <w:t>.</w:t>
      </w:r>
    </w:p>
    <w:p w14:paraId="5CD651E2" w14:textId="77777777" w:rsidR="00341B93" w:rsidRDefault="00341B93" w:rsidP="00D55650">
      <w:pPr>
        <w:pStyle w:val="Nezaazovannadpis"/>
        <w:rPr>
          <w:lang w:val="en-GB"/>
        </w:rPr>
      </w:pPr>
      <w:r w:rsidRPr="00341B93">
        <w:rPr>
          <w:lang w:val="en-GB"/>
        </w:rPr>
        <w:t>Summary</w:t>
      </w:r>
    </w:p>
    <w:p w14:paraId="766294CE" w14:textId="010B1F24" w:rsidR="00D737DE" w:rsidRPr="00D737DE" w:rsidRDefault="00ED1C0A" w:rsidP="00D55650">
      <w:pPr>
        <w:pStyle w:val="Sta"/>
        <w:jc w:val="left"/>
        <w:rPr>
          <w:lang w:val="en-GB" w:eastAsia="en-US"/>
        </w:rPr>
      </w:pPr>
      <w:r w:rsidRPr="00ED1C0A">
        <w:rPr>
          <w:lang w:val="en-GB" w:eastAsia="en-US"/>
        </w:rPr>
        <w:t>The work deals with ascertaining the client's requirements</w:t>
      </w:r>
      <w:r>
        <w:rPr>
          <w:lang w:val="en-GB" w:eastAsia="en-US"/>
        </w:rPr>
        <w:t xml:space="preserve">, then </w:t>
      </w:r>
      <w:r w:rsidR="00D737DE" w:rsidRPr="00D737DE">
        <w:rPr>
          <w:lang w:val="en-GB" w:eastAsia="en-US"/>
        </w:rPr>
        <w:t>create a complete design proposal for the website of the Vydlákov Equestrian Company, followed by coding and possible deployment of the created website.</w:t>
      </w:r>
    </w:p>
    <w:p w14:paraId="76E788E9" w14:textId="77777777" w:rsidR="00341B93" w:rsidRDefault="00341B93" w:rsidP="00D55650">
      <w:pPr>
        <w:pStyle w:val="Nezaazovannadpis"/>
      </w:pPr>
      <w:r w:rsidRPr="00341B93">
        <w:t>Čestné prohlášení</w:t>
      </w:r>
    </w:p>
    <w:p w14:paraId="2B7C47E9" w14:textId="39F06AAD" w:rsidR="00341B93" w:rsidRDefault="00341B93" w:rsidP="00D55650">
      <w:pPr>
        <w:jc w:val="left"/>
      </w:pPr>
      <w:r>
        <w:t>Prohlašuji, že jsem předkládanou maturitní práci vypracoval</w:t>
      </w:r>
      <w:r w:rsidR="00D737DE">
        <w:t>a</w:t>
      </w:r>
      <w:r>
        <w:t xml:space="preserve"> s</w:t>
      </w:r>
      <w:r w:rsidR="00D737DE">
        <w:t>ama</w:t>
      </w:r>
      <w:r w:rsidR="000F34C4">
        <w:t xml:space="preserve"> </w:t>
      </w:r>
      <w:r>
        <w:t xml:space="preserve">a </w:t>
      </w:r>
      <w:r w:rsidR="00ED1C0A">
        <w:t>uvedla jsem</w:t>
      </w:r>
      <w:r>
        <w:t xml:space="preserve"> veškerou použitou literaturu a bibliografické citace.</w:t>
      </w:r>
    </w:p>
    <w:p w14:paraId="59DF7376" w14:textId="11147E5A" w:rsidR="00341B93" w:rsidRPr="00341B93" w:rsidRDefault="00341B93" w:rsidP="00D55650">
      <w:pPr>
        <w:pStyle w:val="Podpisovdek"/>
      </w:pPr>
      <w:r w:rsidRPr="00341B93">
        <w:t xml:space="preserve">V Liberci dne </w:t>
      </w:r>
      <w:fldSimple w:instr=" DATE   \* MERGEFORMAT ">
        <w:r w:rsidR="00ED1C0A">
          <w:rPr>
            <w:noProof/>
          </w:rPr>
          <w:t>21.08.2023</w:t>
        </w:r>
      </w:fldSimple>
      <w:r w:rsidRPr="00341B93">
        <w:tab/>
      </w:r>
      <w:r w:rsidRPr="00341B93">
        <w:tab/>
      </w:r>
    </w:p>
    <w:p w14:paraId="6C5D4A16" w14:textId="5E7A734B" w:rsidR="00341B93" w:rsidRPr="002570DC" w:rsidRDefault="00341B93" w:rsidP="00D55650">
      <w:pPr>
        <w:pStyle w:val="Jmnopodpodpisovmdkem"/>
      </w:pPr>
      <w:r w:rsidRPr="002570DC">
        <w:tab/>
      </w:r>
      <w:sdt>
        <w:sdtPr>
          <w:alias w:val="Autor"/>
          <w:tag w:val=""/>
          <w:id w:val="172458754"/>
          <w:placeholder>
            <w:docPart w:val="593CD8DBC0E842779C334B393246B627"/>
          </w:placeholder>
          <w:dataBinding w:prefixMappings="xmlns:ns0='http://purl.org/dc/elements/1.1/' xmlns:ns1='http://schemas.openxmlformats.org/package/2006/metadata/core-properties' " w:xpath="/ns1:coreProperties[1]/ns0:creator[1]" w:storeItemID="{6C3C8BC8-F283-45AE-878A-BAB7291924A1}"/>
          <w:text/>
        </w:sdtPr>
        <w:sdtContent>
          <w:r w:rsidR="006428D7">
            <w:t>Kristýna Kupcová</w:t>
          </w:r>
        </w:sdtContent>
      </w:sdt>
    </w:p>
    <w:p w14:paraId="51F00E20" w14:textId="77777777" w:rsidR="00341B93" w:rsidRDefault="00341B93" w:rsidP="00D55650">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15ABD44" w14:textId="77777777" w:rsidR="00236BCF" w:rsidRDefault="00236BCF" w:rsidP="00D55650">
          <w:pPr>
            <w:pStyle w:val="Nadpisobsahu"/>
          </w:pPr>
          <w:r>
            <w:t>Obsah</w:t>
          </w:r>
        </w:p>
        <w:p w14:paraId="238151B3" w14:textId="535936C2" w:rsidR="00E4036E" w:rsidRDefault="00236BCF">
          <w:pPr>
            <w:pStyle w:val="Obsah1"/>
            <w:tabs>
              <w:tab w:val="left" w:pos="720"/>
            </w:tabs>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3629840" w:history="1">
            <w:r w:rsidR="00E4036E" w:rsidRPr="00C61B51">
              <w:rPr>
                <w:rStyle w:val="Hypertextovodkaz"/>
                <w:noProof/>
              </w:rPr>
              <w:t>1</w:t>
            </w:r>
            <w:r w:rsidR="00E4036E">
              <w:rPr>
                <w:rFonts w:eastAsiaTheme="minorEastAsia"/>
                <w:noProof/>
                <w:kern w:val="2"/>
                <w:sz w:val="22"/>
                <w:lang w:eastAsia="cs-CZ"/>
                <w14:ligatures w14:val="standardContextual"/>
              </w:rPr>
              <w:tab/>
            </w:r>
            <w:r w:rsidR="00E4036E" w:rsidRPr="00C61B51">
              <w:rPr>
                <w:rStyle w:val="Hypertextovodkaz"/>
                <w:noProof/>
              </w:rPr>
              <w:t>Úvod</w:t>
            </w:r>
            <w:r w:rsidR="00E4036E">
              <w:rPr>
                <w:noProof/>
                <w:webHidden/>
              </w:rPr>
              <w:tab/>
            </w:r>
            <w:r w:rsidR="00E4036E">
              <w:rPr>
                <w:noProof/>
                <w:webHidden/>
              </w:rPr>
              <w:fldChar w:fldCharType="begin"/>
            </w:r>
            <w:r w:rsidR="00E4036E">
              <w:rPr>
                <w:noProof/>
                <w:webHidden/>
              </w:rPr>
              <w:instrText xml:space="preserve"> PAGEREF _Toc143629840 \h </w:instrText>
            </w:r>
            <w:r w:rsidR="00E4036E">
              <w:rPr>
                <w:noProof/>
                <w:webHidden/>
              </w:rPr>
            </w:r>
            <w:r w:rsidR="00E4036E">
              <w:rPr>
                <w:noProof/>
                <w:webHidden/>
              </w:rPr>
              <w:fldChar w:fldCharType="separate"/>
            </w:r>
            <w:r w:rsidR="00E4036E">
              <w:rPr>
                <w:noProof/>
                <w:webHidden/>
              </w:rPr>
              <w:t>1</w:t>
            </w:r>
            <w:r w:rsidR="00E4036E">
              <w:rPr>
                <w:noProof/>
                <w:webHidden/>
              </w:rPr>
              <w:fldChar w:fldCharType="end"/>
            </w:r>
          </w:hyperlink>
        </w:p>
        <w:p w14:paraId="33280A82" w14:textId="7AC8E579" w:rsidR="00E4036E" w:rsidRDefault="00E4036E">
          <w:pPr>
            <w:pStyle w:val="Obsah1"/>
            <w:tabs>
              <w:tab w:val="left" w:pos="720"/>
            </w:tabs>
            <w:rPr>
              <w:rFonts w:eastAsiaTheme="minorEastAsia"/>
              <w:noProof/>
              <w:kern w:val="2"/>
              <w:sz w:val="22"/>
              <w:lang w:eastAsia="cs-CZ"/>
              <w14:ligatures w14:val="standardContextual"/>
            </w:rPr>
          </w:pPr>
          <w:hyperlink w:anchor="_Toc143629841" w:history="1">
            <w:r w:rsidRPr="00C61B51">
              <w:rPr>
                <w:rStyle w:val="Hypertextovodkaz"/>
                <w:noProof/>
              </w:rPr>
              <w:t>2</w:t>
            </w:r>
            <w:r>
              <w:rPr>
                <w:rFonts w:eastAsiaTheme="minorEastAsia"/>
                <w:noProof/>
                <w:kern w:val="2"/>
                <w:sz w:val="22"/>
                <w:lang w:eastAsia="cs-CZ"/>
                <w14:ligatures w14:val="standardContextual"/>
              </w:rPr>
              <w:tab/>
            </w:r>
            <w:r w:rsidRPr="00C61B51">
              <w:rPr>
                <w:rStyle w:val="Hypertextovodkaz"/>
                <w:noProof/>
              </w:rPr>
              <w:t>Teoretická část</w:t>
            </w:r>
            <w:r>
              <w:rPr>
                <w:noProof/>
                <w:webHidden/>
              </w:rPr>
              <w:tab/>
            </w:r>
            <w:r>
              <w:rPr>
                <w:noProof/>
                <w:webHidden/>
              </w:rPr>
              <w:fldChar w:fldCharType="begin"/>
            </w:r>
            <w:r>
              <w:rPr>
                <w:noProof/>
                <w:webHidden/>
              </w:rPr>
              <w:instrText xml:space="preserve"> PAGEREF _Toc143629841 \h </w:instrText>
            </w:r>
            <w:r>
              <w:rPr>
                <w:noProof/>
                <w:webHidden/>
              </w:rPr>
            </w:r>
            <w:r>
              <w:rPr>
                <w:noProof/>
                <w:webHidden/>
              </w:rPr>
              <w:fldChar w:fldCharType="separate"/>
            </w:r>
            <w:r>
              <w:rPr>
                <w:noProof/>
                <w:webHidden/>
              </w:rPr>
              <w:t>2</w:t>
            </w:r>
            <w:r>
              <w:rPr>
                <w:noProof/>
                <w:webHidden/>
              </w:rPr>
              <w:fldChar w:fldCharType="end"/>
            </w:r>
          </w:hyperlink>
        </w:p>
        <w:p w14:paraId="2227E5D6" w14:textId="5D7CF204" w:rsidR="00E4036E" w:rsidRDefault="00E4036E">
          <w:pPr>
            <w:pStyle w:val="Obsah2"/>
            <w:rPr>
              <w:rFonts w:eastAsiaTheme="minorEastAsia"/>
              <w:noProof/>
              <w:kern w:val="2"/>
              <w:sz w:val="22"/>
              <w:lang w:eastAsia="cs-CZ"/>
              <w14:ligatures w14:val="standardContextual"/>
            </w:rPr>
          </w:pPr>
          <w:hyperlink w:anchor="_Toc143629842" w:history="1">
            <w:r w:rsidRPr="00C61B51">
              <w:rPr>
                <w:rStyle w:val="Hypertextovodkaz"/>
                <w:noProof/>
              </w:rPr>
              <w:t>2.1</w:t>
            </w:r>
            <w:r>
              <w:rPr>
                <w:rFonts w:eastAsiaTheme="minorEastAsia"/>
                <w:noProof/>
                <w:kern w:val="2"/>
                <w:sz w:val="22"/>
                <w:lang w:eastAsia="cs-CZ"/>
                <w14:ligatures w14:val="standardContextual"/>
              </w:rPr>
              <w:tab/>
            </w:r>
            <w:r w:rsidRPr="00C61B51">
              <w:rPr>
                <w:rStyle w:val="Hypertextovodkaz"/>
                <w:noProof/>
              </w:rPr>
              <w:t>FIGMA</w:t>
            </w:r>
            <w:r>
              <w:rPr>
                <w:noProof/>
                <w:webHidden/>
              </w:rPr>
              <w:tab/>
            </w:r>
            <w:r>
              <w:rPr>
                <w:noProof/>
                <w:webHidden/>
              </w:rPr>
              <w:fldChar w:fldCharType="begin"/>
            </w:r>
            <w:r>
              <w:rPr>
                <w:noProof/>
                <w:webHidden/>
              </w:rPr>
              <w:instrText xml:space="preserve"> PAGEREF _Toc143629842 \h </w:instrText>
            </w:r>
            <w:r>
              <w:rPr>
                <w:noProof/>
                <w:webHidden/>
              </w:rPr>
            </w:r>
            <w:r>
              <w:rPr>
                <w:noProof/>
                <w:webHidden/>
              </w:rPr>
              <w:fldChar w:fldCharType="separate"/>
            </w:r>
            <w:r>
              <w:rPr>
                <w:noProof/>
                <w:webHidden/>
              </w:rPr>
              <w:t>2</w:t>
            </w:r>
            <w:r>
              <w:rPr>
                <w:noProof/>
                <w:webHidden/>
              </w:rPr>
              <w:fldChar w:fldCharType="end"/>
            </w:r>
          </w:hyperlink>
        </w:p>
        <w:p w14:paraId="6FA8F697" w14:textId="0507FF7E" w:rsidR="00E4036E" w:rsidRDefault="00E4036E">
          <w:pPr>
            <w:pStyle w:val="Obsah3"/>
            <w:rPr>
              <w:rFonts w:eastAsiaTheme="minorEastAsia"/>
              <w:noProof/>
              <w:kern w:val="2"/>
              <w:sz w:val="22"/>
              <w:lang w:eastAsia="cs-CZ"/>
              <w14:ligatures w14:val="standardContextual"/>
            </w:rPr>
          </w:pPr>
          <w:hyperlink w:anchor="_Toc143629843" w:history="1">
            <w:r w:rsidRPr="00C61B51">
              <w:rPr>
                <w:rStyle w:val="Hypertextovodkaz"/>
                <w:noProof/>
              </w:rPr>
              <w:t>2.1.1</w:t>
            </w:r>
            <w:r>
              <w:rPr>
                <w:rFonts w:eastAsiaTheme="minorEastAsia"/>
                <w:noProof/>
                <w:kern w:val="2"/>
                <w:sz w:val="22"/>
                <w:lang w:eastAsia="cs-CZ"/>
                <w14:ligatures w14:val="standardContextual"/>
              </w:rPr>
              <w:tab/>
            </w:r>
            <w:r w:rsidRPr="00C61B51">
              <w:rPr>
                <w:rStyle w:val="Hypertextovodkaz"/>
                <w:noProof/>
              </w:rPr>
              <w:t>Klíčové vlastnosti softwaru Figma</w:t>
            </w:r>
            <w:r>
              <w:rPr>
                <w:noProof/>
                <w:webHidden/>
              </w:rPr>
              <w:tab/>
            </w:r>
            <w:r>
              <w:rPr>
                <w:noProof/>
                <w:webHidden/>
              </w:rPr>
              <w:fldChar w:fldCharType="begin"/>
            </w:r>
            <w:r>
              <w:rPr>
                <w:noProof/>
                <w:webHidden/>
              </w:rPr>
              <w:instrText xml:space="preserve"> PAGEREF _Toc143629843 \h </w:instrText>
            </w:r>
            <w:r>
              <w:rPr>
                <w:noProof/>
                <w:webHidden/>
              </w:rPr>
            </w:r>
            <w:r>
              <w:rPr>
                <w:noProof/>
                <w:webHidden/>
              </w:rPr>
              <w:fldChar w:fldCharType="separate"/>
            </w:r>
            <w:r>
              <w:rPr>
                <w:noProof/>
                <w:webHidden/>
              </w:rPr>
              <w:t>2</w:t>
            </w:r>
            <w:r>
              <w:rPr>
                <w:noProof/>
                <w:webHidden/>
              </w:rPr>
              <w:fldChar w:fldCharType="end"/>
            </w:r>
          </w:hyperlink>
        </w:p>
        <w:p w14:paraId="4008F35F" w14:textId="59F66CAB" w:rsidR="00E4036E" w:rsidRDefault="00E4036E">
          <w:pPr>
            <w:pStyle w:val="Obsah3"/>
            <w:rPr>
              <w:rFonts w:eastAsiaTheme="minorEastAsia"/>
              <w:noProof/>
              <w:kern w:val="2"/>
              <w:sz w:val="22"/>
              <w:lang w:eastAsia="cs-CZ"/>
              <w14:ligatures w14:val="standardContextual"/>
            </w:rPr>
          </w:pPr>
          <w:hyperlink w:anchor="_Toc143629844" w:history="1">
            <w:r w:rsidRPr="00C61B51">
              <w:rPr>
                <w:rStyle w:val="Hypertextovodkaz"/>
                <w:noProof/>
              </w:rPr>
              <w:t>2.1.2</w:t>
            </w:r>
            <w:r>
              <w:rPr>
                <w:rFonts w:eastAsiaTheme="minorEastAsia"/>
                <w:noProof/>
                <w:kern w:val="2"/>
                <w:sz w:val="22"/>
                <w:lang w:eastAsia="cs-CZ"/>
                <w14:ligatures w14:val="standardContextual"/>
              </w:rPr>
              <w:tab/>
            </w:r>
            <w:r w:rsidRPr="00C61B51">
              <w:rPr>
                <w:rStyle w:val="Hypertextovodkaz"/>
                <w:noProof/>
              </w:rPr>
              <w:t>Rozhraní softwaru Figma</w:t>
            </w:r>
            <w:r>
              <w:rPr>
                <w:noProof/>
                <w:webHidden/>
              </w:rPr>
              <w:tab/>
            </w:r>
            <w:r>
              <w:rPr>
                <w:noProof/>
                <w:webHidden/>
              </w:rPr>
              <w:fldChar w:fldCharType="begin"/>
            </w:r>
            <w:r>
              <w:rPr>
                <w:noProof/>
                <w:webHidden/>
              </w:rPr>
              <w:instrText xml:space="preserve"> PAGEREF _Toc143629844 \h </w:instrText>
            </w:r>
            <w:r>
              <w:rPr>
                <w:noProof/>
                <w:webHidden/>
              </w:rPr>
            </w:r>
            <w:r>
              <w:rPr>
                <w:noProof/>
                <w:webHidden/>
              </w:rPr>
              <w:fldChar w:fldCharType="separate"/>
            </w:r>
            <w:r>
              <w:rPr>
                <w:noProof/>
                <w:webHidden/>
              </w:rPr>
              <w:t>2</w:t>
            </w:r>
            <w:r>
              <w:rPr>
                <w:noProof/>
                <w:webHidden/>
              </w:rPr>
              <w:fldChar w:fldCharType="end"/>
            </w:r>
          </w:hyperlink>
        </w:p>
        <w:p w14:paraId="326D485F" w14:textId="511BFFB6" w:rsidR="00E4036E" w:rsidRDefault="00E4036E">
          <w:pPr>
            <w:pStyle w:val="Obsah2"/>
            <w:rPr>
              <w:rFonts w:eastAsiaTheme="minorEastAsia"/>
              <w:noProof/>
              <w:kern w:val="2"/>
              <w:sz w:val="22"/>
              <w:lang w:eastAsia="cs-CZ"/>
              <w14:ligatures w14:val="standardContextual"/>
            </w:rPr>
          </w:pPr>
          <w:hyperlink w:anchor="_Toc143629845" w:history="1">
            <w:r w:rsidRPr="00C61B51">
              <w:rPr>
                <w:rStyle w:val="Hypertextovodkaz"/>
                <w:noProof/>
              </w:rPr>
              <w:t>2.2</w:t>
            </w:r>
            <w:r>
              <w:rPr>
                <w:rFonts w:eastAsiaTheme="minorEastAsia"/>
                <w:noProof/>
                <w:kern w:val="2"/>
                <w:sz w:val="22"/>
                <w:lang w:eastAsia="cs-CZ"/>
                <w14:ligatures w14:val="standardContextual"/>
              </w:rPr>
              <w:tab/>
            </w:r>
            <w:r w:rsidRPr="00C61B51">
              <w:rPr>
                <w:rStyle w:val="Hypertextovodkaz"/>
                <w:noProof/>
              </w:rPr>
              <w:t>Visual Studio Code</w:t>
            </w:r>
            <w:r>
              <w:rPr>
                <w:noProof/>
                <w:webHidden/>
              </w:rPr>
              <w:tab/>
            </w:r>
            <w:r>
              <w:rPr>
                <w:noProof/>
                <w:webHidden/>
              </w:rPr>
              <w:fldChar w:fldCharType="begin"/>
            </w:r>
            <w:r>
              <w:rPr>
                <w:noProof/>
                <w:webHidden/>
              </w:rPr>
              <w:instrText xml:space="preserve"> PAGEREF _Toc143629845 \h </w:instrText>
            </w:r>
            <w:r>
              <w:rPr>
                <w:noProof/>
                <w:webHidden/>
              </w:rPr>
            </w:r>
            <w:r>
              <w:rPr>
                <w:noProof/>
                <w:webHidden/>
              </w:rPr>
              <w:fldChar w:fldCharType="separate"/>
            </w:r>
            <w:r>
              <w:rPr>
                <w:noProof/>
                <w:webHidden/>
              </w:rPr>
              <w:t>3</w:t>
            </w:r>
            <w:r>
              <w:rPr>
                <w:noProof/>
                <w:webHidden/>
              </w:rPr>
              <w:fldChar w:fldCharType="end"/>
            </w:r>
          </w:hyperlink>
        </w:p>
        <w:p w14:paraId="257E3B95" w14:textId="1E5B34A0" w:rsidR="00E4036E" w:rsidRDefault="00E4036E">
          <w:pPr>
            <w:pStyle w:val="Obsah3"/>
            <w:rPr>
              <w:rFonts w:eastAsiaTheme="minorEastAsia"/>
              <w:noProof/>
              <w:kern w:val="2"/>
              <w:sz w:val="22"/>
              <w:lang w:eastAsia="cs-CZ"/>
              <w14:ligatures w14:val="standardContextual"/>
            </w:rPr>
          </w:pPr>
          <w:hyperlink w:anchor="_Toc143629846" w:history="1">
            <w:r w:rsidRPr="00C61B51">
              <w:rPr>
                <w:rStyle w:val="Hypertextovodkaz"/>
                <w:noProof/>
              </w:rPr>
              <w:t>2.2.1</w:t>
            </w:r>
            <w:r>
              <w:rPr>
                <w:rFonts w:eastAsiaTheme="minorEastAsia"/>
                <w:noProof/>
                <w:kern w:val="2"/>
                <w:sz w:val="22"/>
                <w:lang w:eastAsia="cs-CZ"/>
                <w14:ligatures w14:val="standardContextual"/>
              </w:rPr>
              <w:tab/>
            </w:r>
            <w:r w:rsidRPr="00C61B51">
              <w:rPr>
                <w:rStyle w:val="Hypertextovodkaz"/>
                <w:noProof/>
              </w:rPr>
              <w:t>Rozhraní Visual Studio Code</w:t>
            </w:r>
            <w:r>
              <w:rPr>
                <w:noProof/>
                <w:webHidden/>
              </w:rPr>
              <w:tab/>
            </w:r>
            <w:r>
              <w:rPr>
                <w:noProof/>
                <w:webHidden/>
              </w:rPr>
              <w:fldChar w:fldCharType="begin"/>
            </w:r>
            <w:r>
              <w:rPr>
                <w:noProof/>
                <w:webHidden/>
              </w:rPr>
              <w:instrText xml:space="preserve"> PAGEREF _Toc143629846 \h </w:instrText>
            </w:r>
            <w:r>
              <w:rPr>
                <w:noProof/>
                <w:webHidden/>
              </w:rPr>
            </w:r>
            <w:r>
              <w:rPr>
                <w:noProof/>
                <w:webHidden/>
              </w:rPr>
              <w:fldChar w:fldCharType="separate"/>
            </w:r>
            <w:r>
              <w:rPr>
                <w:noProof/>
                <w:webHidden/>
              </w:rPr>
              <w:t>4</w:t>
            </w:r>
            <w:r>
              <w:rPr>
                <w:noProof/>
                <w:webHidden/>
              </w:rPr>
              <w:fldChar w:fldCharType="end"/>
            </w:r>
          </w:hyperlink>
        </w:p>
        <w:p w14:paraId="76C07926" w14:textId="2E7889B6" w:rsidR="00E4036E" w:rsidRDefault="00E4036E">
          <w:pPr>
            <w:pStyle w:val="Obsah1"/>
            <w:tabs>
              <w:tab w:val="left" w:pos="720"/>
            </w:tabs>
            <w:rPr>
              <w:rFonts w:eastAsiaTheme="minorEastAsia"/>
              <w:noProof/>
              <w:kern w:val="2"/>
              <w:sz w:val="22"/>
              <w:lang w:eastAsia="cs-CZ"/>
              <w14:ligatures w14:val="standardContextual"/>
            </w:rPr>
          </w:pPr>
          <w:hyperlink w:anchor="_Toc143629847" w:history="1">
            <w:r w:rsidRPr="00C61B51">
              <w:rPr>
                <w:rStyle w:val="Hypertextovodkaz"/>
                <w:noProof/>
              </w:rPr>
              <w:t>3</w:t>
            </w:r>
            <w:r>
              <w:rPr>
                <w:rFonts w:eastAsiaTheme="minorEastAsia"/>
                <w:noProof/>
                <w:kern w:val="2"/>
                <w:sz w:val="22"/>
                <w:lang w:eastAsia="cs-CZ"/>
                <w14:ligatures w14:val="standardContextual"/>
              </w:rPr>
              <w:tab/>
            </w:r>
            <w:r w:rsidRPr="00C61B51">
              <w:rPr>
                <w:rStyle w:val="Hypertextovodkaz"/>
                <w:noProof/>
              </w:rPr>
              <w:t>Metodika</w:t>
            </w:r>
            <w:r>
              <w:rPr>
                <w:noProof/>
                <w:webHidden/>
              </w:rPr>
              <w:tab/>
            </w:r>
            <w:r>
              <w:rPr>
                <w:noProof/>
                <w:webHidden/>
              </w:rPr>
              <w:fldChar w:fldCharType="begin"/>
            </w:r>
            <w:r>
              <w:rPr>
                <w:noProof/>
                <w:webHidden/>
              </w:rPr>
              <w:instrText xml:space="preserve"> PAGEREF _Toc143629847 \h </w:instrText>
            </w:r>
            <w:r>
              <w:rPr>
                <w:noProof/>
                <w:webHidden/>
              </w:rPr>
            </w:r>
            <w:r>
              <w:rPr>
                <w:noProof/>
                <w:webHidden/>
              </w:rPr>
              <w:fldChar w:fldCharType="separate"/>
            </w:r>
            <w:r>
              <w:rPr>
                <w:noProof/>
                <w:webHidden/>
              </w:rPr>
              <w:t>6</w:t>
            </w:r>
            <w:r>
              <w:rPr>
                <w:noProof/>
                <w:webHidden/>
              </w:rPr>
              <w:fldChar w:fldCharType="end"/>
            </w:r>
          </w:hyperlink>
        </w:p>
        <w:p w14:paraId="50F4A595" w14:textId="0904D1B7" w:rsidR="00E4036E" w:rsidRDefault="00E4036E">
          <w:pPr>
            <w:pStyle w:val="Obsah2"/>
            <w:rPr>
              <w:rFonts w:eastAsiaTheme="minorEastAsia"/>
              <w:noProof/>
              <w:kern w:val="2"/>
              <w:sz w:val="22"/>
              <w:lang w:eastAsia="cs-CZ"/>
              <w14:ligatures w14:val="standardContextual"/>
            </w:rPr>
          </w:pPr>
          <w:hyperlink w:anchor="_Toc143629848" w:history="1">
            <w:r w:rsidRPr="00C61B51">
              <w:rPr>
                <w:rStyle w:val="Hypertextovodkaz"/>
                <w:noProof/>
              </w:rPr>
              <w:t>3.1</w:t>
            </w:r>
            <w:r>
              <w:rPr>
                <w:rFonts w:eastAsiaTheme="minorEastAsia"/>
                <w:noProof/>
                <w:kern w:val="2"/>
                <w:sz w:val="22"/>
                <w:lang w:eastAsia="cs-CZ"/>
                <w14:ligatures w14:val="standardContextual"/>
              </w:rPr>
              <w:tab/>
            </w:r>
            <w:r w:rsidRPr="00C61B51">
              <w:rPr>
                <w:rStyle w:val="Hypertextovodkaz"/>
                <w:noProof/>
              </w:rPr>
              <w:t>Požadavky klienta</w:t>
            </w:r>
            <w:r>
              <w:rPr>
                <w:noProof/>
                <w:webHidden/>
              </w:rPr>
              <w:tab/>
            </w:r>
            <w:r>
              <w:rPr>
                <w:noProof/>
                <w:webHidden/>
              </w:rPr>
              <w:fldChar w:fldCharType="begin"/>
            </w:r>
            <w:r>
              <w:rPr>
                <w:noProof/>
                <w:webHidden/>
              </w:rPr>
              <w:instrText xml:space="preserve"> PAGEREF _Toc143629848 \h </w:instrText>
            </w:r>
            <w:r>
              <w:rPr>
                <w:noProof/>
                <w:webHidden/>
              </w:rPr>
            </w:r>
            <w:r>
              <w:rPr>
                <w:noProof/>
                <w:webHidden/>
              </w:rPr>
              <w:fldChar w:fldCharType="separate"/>
            </w:r>
            <w:r>
              <w:rPr>
                <w:noProof/>
                <w:webHidden/>
              </w:rPr>
              <w:t>6</w:t>
            </w:r>
            <w:r>
              <w:rPr>
                <w:noProof/>
                <w:webHidden/>
              </w:rPr>
              <w:fldChar w:fldCharType="end"/>
            </w:r>
          </w:hyperlink>
        </w:p>
        <w:p w14:paraId="54812BDB" w14:textId="2781F29F" w:rsidR="00E4036E" w:rsidRDefault="00E4036E">
          <w:pPr>
            <w:pStyle w:val="Obsah2"/>
            <w:rPr>
              <w:rFonts w:eastAsiaTheme="minorEastAsia"/>
              <w:noProof/>
              <w:kern w:val="2"/>
              <w:sz w:val="22"/>
              <w:lang w:eastAsia="cs-CZ"/>
              <w14:ligatures w14:val="standardContextual"/>
            </w:rPr>
          </w:pPr>
          <w:hyperlink w:anchor="_Toc143629849" w:history="1">
            <w:r w:rsidRPr="00C61B51">
              <w:rPr>
                <w:rStyle w:val="Hypertextovodkaz"/>
                <w:noProof/>
              </w:rPr>
              <w:t>3.2</w:t>
            </w:r>
            <w:r>
              <w:rPr>
                <w:rFonts w:eastAsiaTheme="minorEastAsia"/>
                <w:noProof/>
                <w:kern w:val="2"/>
                <w:sz w:val="22"/>
                <w:lang w:eastAsia="cs-CZ"/>
                <w14:ligatures w14:val="standardContextual"/>
              </w:rPr>
              <w:tab/>
            </w:r>
            <w:r w:rsidRPr="00C61B51">
              <w:rPr>
                <w:rStyle w:val="Hypertextovodkaz"/>
                <w:noProof/>
              </w:rPr>
              <w:t>Analýza původních webových stránek</w:t>
            </w:r>
            <w:r>
              <w:rPr>
                <w:noProof/>
                <w:webHidden/>
              </w:rPr>
              <w:tab/>
            </w:r>
            <w:r>
              <w:rPr>
                <w:noProof/>
                <w:webHidden/>
              </w:rPr>
              <w:fldChar w:fldCharType="begin"/>
            </w:r>
            <w:r>
              <w:rPr>
                <w:noProof/>
                <w:webHidden/>
              </w:rPr>
              <w:instrText xml:space="preserve"> PAGEREF _Toc143629849 \h </w:instrText>
            </w:r>
            <w:r>
              <w:rPr>
                <w:noProof/>
                <w:webHidden/>
              </w:rPr>
            </w:r>
            <w:r>
              <w:rPr>
                <w:noProof/>
                <w:webHidden/>
              </w:rPr>
              <w:fldChar w:fldCharType="separate"/>
            </w:r>
            <w:r>
              <w:rPr>
                <w:noProof/>
                <w:webHidden/>
              </w:rPr>
              <w:t>7</w:t>
            </w:r>
            <w:r>
              <w:rPr>
                <w:noProof/>
                <w:webHidden/>
              </w:rPr>
              <w:fldChar w:fldCharType="end"/>
            </w:r>
          </w:hyperlink>
        </w:p>
        <w:p w14:paraId="7A7C4B85" w14:textId="6082CBE8" w:rsidR="00E4036E" w:rsidRDefault="00E4036E">
          <w:pPr>
            <w:pStyle w:val="Obsah2"/>
            <w:rPr>
              <w:rFonts w:eastAsiaTheme="minorEastAsia"/>
              <w:noProof/>
              <w:kern w:val="2"/>
              <w:sz w:val="22"/>
              <w:lang w:eastAsia="cs-CZ"/>
              <w14:ligatures w14:val="standardContextual"/>
            </w:rPr>
          </w:pPr>
          <w:hyperlink w:anchor="_Toc143629850" w:history="1">
            <w:r w:rsidRPr="00C61B51">
              <w:rPr>
                <w:rStyle w:val="Hypertextovodkaz"/>
                <w:noProof/>
              </w:rPr>
              <w:t>3.3</w:t>
            </w:r>
            <w:r>
              <w:rPr>
                <w:rFonts w:eastAsiaTheme="minorEastAsia"/>
                <w:noProof/>
                <w:kern w:val="2"/>
                <w:sz w:val="22"/>
                <w:lang w:eastAsia="cs-CZ"/>
                <w14:ligatures w14:val="standardContextual"/>
              </w:rPr>
              <w:tab/>
            </w:r>
            <w:r w:rsidRPr="00C61B51">
              <w:rPr>
                <w:rStyle w:val="Hypertextovodkaz"/>
                <w:noProof/>
              </w:rPr>
              <w:t>Analýza Podobných webů</w:t>
            </w:r>
            <w:r>
              <w:rPr>
                <w:noProof/>
                <w:webHidden/>
              </w:rPr>
              <w:tab/>
            </w:r>
            <w:r>
              <w:rPr>
                <w:noProof/>
                <w:webHidden/>
              </w:rPr>
              <w:fldChar w:fldCharType="begin"/>
            </w:r>
            <w:r>
              <w:rPr>
                <w:noProof/>
                <w:webHidden/>
              </w:rPr>
              <w:instrText xml:space="preserve"> PAGEREF _Toc143629850 \h </w:instrText>
            </w:r>
            <w:r>
              <w:rPr>
                <w:noProof/>
                <w:webHidden/>
              </w:rPr>
            </w:r>
            <w:r>
              <w:rPr>
                <w:noProof/>
                <w:webHidden/>
              </w:rPr>
              <w:fldChar w:fldCharType="separate"/>
            </w:r>
            <w:r>
              <w:rPr>
                <w:noProof/>
                <w:webHidden/>
              </w:rPr>
              <w:t>9</w:t>
            </w:r>
            <w:r>
              <w:rPr>
                <w:noProof/>
                <w:webHidden/>
              </w:rPr>
              <w:fldChar w:fldCharType="end"/>
            </w:r>
          </w:hyperlink>
        </w:p>
        <w:p w14:paraId="0D6A1ACA" w14:textId="2420CD1F" w:rsidR="00E4036E" w:rsidRDefault="00E4036E">
          <w:pPr>
            <w:pStyle w:val="Obsah3"/>
            <w:rPr>
              <w:rFonts w:eastAsiaTheme="minorEastAsia"/>
              <w:noProof/>
              <w:kern w:val="2"/>
              <w:sz w:val="22"/>
              <w:lang w:eastAsia="cs-CZ"/>
              <w14:ligatures w14:val="standardContextual"/>
            </w:rPr>
          </w:pPr>
          <w:hyperlink w:anchor="_Toc143629851" w:history="1">
            <w:r w:rsidRPr="00C61B51">
              <w:rPr>
                <w:rStyle w:val="Hypertextovodkaz"/>
                <w:noProof/>
              </w:rPr>
              <w:t>3.3.1</w:t>
            </w:r>
            <w:r>
              <w:rPr>
                <w:rFonts w:eastAsiaTheme="minorEastAsia"/>
                <w:noProof/>
                <w:kern w:val="2"/>
                <w:sz w:val="22"/>
                <w:lang w:eastAsia="cs-CZ"/>
                <w14:ligatures w14:val="standardContextual"/>
              </w:rPr>
              <w:tab/>
            </w:r>
            <w:r w:rsidRPr="00C61B51">
              <w:rPr>
                <w:rStyle w:val="Hypertextovodkaz"/>
                <w:noProof/>
              </w:rPr>
              <w:t>Jezdecký klub Liberec</w:t>
            </w:r>
            <w:r>
              <w:rPr>
                <w:noProof/>
                <w:webHidden/>
              </w:rPr>
              <w:tab/>
            </w:r>
            <w:r>
              <w:rPr>
                <w:noProof/>
                <w:webHidden/>
              </w:rPr>
              <w:fldChar w:fldCharType="begin"/>
            </w:r>
            <w:r>
              <w:rPr>
                <w:noProof/>
                <w:webHidden/>
              </w:rPr>
              <w:instrText xml:space="preserve"> PAGEREF _Toc143629851 \h </w:instrText>
            </w:r>
            <w:r>
              <w:rPr>
                <w:noProof/>
                <w:webHidden/>
              </w:rPr>
            </w:r>
            <w:r>
              <w:rPr>
                <w:noProof/>
                <w:webHidden/>
              </w:rPr>
              <w:fldChar w:fldCharType="separate"/>
            </w:r>
            <w:r>
              <w:rPr>
                <w:noProof/>
                <w:webHidden/>
              </w:rPr>
              <w:t>9</w:t>
            </w:r>
            <w:r>
              <w:rPr>
                <w:noProof/>
                <w:webHidden/>
              </w:rPr>
              <w:fldChar w:fldCharType="end"/>
            </w:r>
          </w:hyperlink>
        </w:p>
        <w:p w14:paraId="3A927965" w14:textId="63228DAF" w:rsidR="00E4036E" w:rsidRDefault="00E4036E">
          <w:pPr>
            <w:pStyle w:val="Obsah3"/>
            <w:rPr>
              <w:rFonts w:eastAsiaTheme="minorEastAsia"/>
              <w:noProof/>
              <w:kern w:val="2"/>
              <w:sz w:val="22"/>
              <w:lang w:eastAsia="cs-CZ"/>
              <w14:ligatures w14:val="standardContextual"/>
            </w:rPr>
          </w:pPr>
          <w:hyperlink w:anchor="_Toc143629852" w:history="1">
            <w:r w:rsidRPr="00C61B51">
              <w:rPr>
                <w:rStyle w:val="Hypertextovodkaz"/>
                <w:noProof/>
              </w:rPr>
              <w:t>3.3.2</w:t>
            </w:r>
            <w:r>
              <w:rPr>
                <w:rFonts w:eastAsiaTheme="minorEastAsia"/>
                <w:noProof/>
                <w:kern w:val="2"/>
                <w:sz w:val="22"/>
                <w:lang w:eastAsia="cs-CZ"/>
                <w14:ligatures w14:val="standardContextual"/>
              </w:rPr>
              <w:tab/>
            </w:r>
            <w:r w:rsidRPr="00C61B51">
              <w:rPr>
                <w:rStyle w:val="Hypertextovodkaz"/>
                <w:noProof/>
              </w:rPr>
              <w:t>Jezdecký klub Cholupice</w:t>
            </w:r>
            <w:r>
              <w:rPr>
                <w:noProof/>
                <w:webHidden/>
              </w:rPr>
              <w:tab/>
            </w:r>
            <w:r>
              <w:rPr>
                <w:noProof/>
                <w:webHidden/>
              </w:rPr>
              <w:fldChar w:fldCharType="begin"/>
            </w:r>
            <w:r>
              <w:rPr>
                <w:noProof/>
                <w:webHidden/>
              </w:rPr>
              <w:instrText xml:space="preserve"> PAGEREF _Toc143629852 \h </w:instrText>
            </w:r>
            <w:r>
              <w:rPr>
                <w:noProof/>
                <w:webHidden/>
              </w:rPr>
            </w:r>
            <w:r>
              <w:rPr>
                <w:noProof/>
                <w:webHidden/>
              </w:rPr>
              <w:fldChar w:fldCharType="separate"/>
            </w:r>
            <w:r>
              <w:rPr>
                <w:noProof/>
                <w:webHidden/>
              </w:rPr>
              <w:t>10</w:t>
            </w:r>
            <w:r>
              <w:rPr>
                <w:noProof/>
                <w:webHidden/>
              </w:rPr>
              <w:fldChar w:fldCharType="end"/>
            </w:r>
          </w:hyperlink>
        </w:p>
        <w:p w14:paraId="2047F282" w14:textId="53491515" w:rsidR="00E4036E" w:rsidRDefault="00E4036E">
          <w:pPr>
            <w:pStyle w:val="Obsah3"/>
            <w:rPr>
              <w:rFonts w:eastAsiaTheme="minorEastAsia"/>
              <w:noProof/>
              <w:kern w:val="2"/>
              <w:sz w:val="22"/>
              <w:lang w:eastAsia="cs-CZ"/>
              <w14:ligatures w14:val="standardContextual"/>
            </w:rPr>
          </w:pPr>
          <w:hyperlink w:anchor="_Toc143629853" w:history="1">
            <w:r w:rsidRPr="00C61B51">
              <w:rPr>
                <w:rStyle w:val="Hypertextovodkaz"/>
                <w:noProof/>
              </w:rPr>
              <w:t>3.3.3</w:t>
            </w:r>
            <w:r>
              <w:rPr>
                <w:rFonts w:eastAsiaTheme="minorEastAsia"/>
                <w:noProof/>
                <w:kern w:val="2"/>
                <w:sz w:val="22"/>
                <w:lang w:eastAsia="cs-CZ"/>
                <w14:ligatures w14:val="standardContextual"/>
              </w:rPr>
              <w:tab/>
            </w:r>
            <w:r w:rsidRPr="00C61B51">
              <w:rPr>
                <w:rStyle w:val="Hypertextovodkaz"/>
                <w:noProof/>
              </w:rPr>
              <w:t>Jezdecký klub Elite</w:t>
            </w:r>
            <w:r>
              <w:rPr>
                <w:noProof/>
                <w:webHidden/>
              </w:rPr>
              <w:tab/>
            </w:r>
            <w:r>
              <w:rPr>
                <w:noProof/>
                <w:webHidden/>
              </w:rPr>
              <w:fldChar w:fldCharType="begin"/>
            </w:r>
            <w:r>
              <w:rPr>
                <w:noProof/>
                <w:webHidden/>
              </w:rPr>
              <w:instrText xml:space="preserve"> PAGEREF _Toc143629853 \h </w:instrText>
            </w:r>
            <w:r>
              <w:rPr>
                <w:noProof/>
                <w:webHidden/>
              </w:rPr>
            </w:r>
            <w:r>
              <w:rPr>
                <w:noProof/>
                <w:webHidden/>
              </w:rPr>
              <w:fldChar w:fldCharType="separate"/>
            </w:r>
            <w:r>
              <w:rPr>
                <w:noProof/>
                <w:webHidden/>
              </w:rPr>
              <w:t>10</w:t>
            </w:r>
            <w:r>
              <w:rPr>
                <w:noProof/>
                <w:webHidden/>
              </w:rPr>
              <w:fldChar w:fldCharType="end"/>
            </w:r>
          </w:hyperlink>
        </w:p>
        <w:p w14:paraId="032F1E67" w14:textId="452E30FB" w:rsidR="00E4036E" w:rsidRDefault="00E4036E">
          <w:pPr>
            <w:pStyle w:val="Obsah2"/>
            <w:rPr>
              <w:rFonts w:eastAsiaTheme="minorEastAsia"/>
              <w:noProof/>
              <w:kern w:val="2"/>
              <w:sz w:val="22"/>
              <w:lang w:eastAsia="cs-CZ"/>
              <w14:ligatures w14:val="standardContextual"/>
            </w:rPr>
          </w:pPr>
          <w:hyperlink w:anchor="_Toc143629854" w:history="1">
            <w:r w:rsidRPr="00C61B51">
              <w:rPr>
                <w:rStyle w:val="Hypertextovodkaz"/>
                <w:noProof/>
              </w:rPr>
              <w:t>3.4</w:t>
            </w:r>
            <w:r>
              <w:rPr>
                <w:rFonts w:eastAsiaTheme="minorEastAsia"/>
                <w:noProof/>
                <w:kern w:val="2"/>
                <w:sz w:val="22"/>
                <w:lang w:eastAsia="cs-CZ"/>
                <w14:ligatures w14:val="standardContextual"/>
              </w:rPr>
              <w:tab/>
            </w:r>
            <w:r w:rsidRPr="00C61B51">
              <w:rPr>
                <w:rStyle w:val="Hypertextovodkaz"/>
                <w:noProof/>
              </w:rPr>
              <w:t>Analýza technologických a finančních možností</w:t>
            </w:r>
            <w:r>
              <w:rPr>
                <w:noProof/>
                <w:webHidden/>
              </w:rPr>
              <w:tab/>
            </w:r>
            <w:r>
              <w:rPr>
                <w:noProof/>
                <w:webHidden/>
              </w:rPr>
              <w:fldChar w:fldCharType="begin"/>
            </w:r>
            <w:r>
              <w:rPr>
                <w:noProof/>
                <w:webHidden/>
              </w:rPr>
              <w:instrText xml:space="preserve"> PAGEREF _Toc143629854 \h </w:instrText>
            </w:r>
            <w:r>
              <w:rPr>
                <w:noProof/>
                <w:webHidden/>
              </w:rPr>
            </w:r>
            <w:r>
              <w:rPr>
                <w:noProof/>
                <w:webHidden/>
              </w:rPr>
              <w:fldChar w:fldCharType="separate"/>
            </w:r>
            <w:r>
              <w:rPr>
                <w:noProof/>
                <w:webHidden/>
              </w:rPr>
              <w:t>10</w:t>
            </w:r>
            <w:r>
              <w:rPr>
                <w:noProof/>
                <w:webHidden/>
              </w:rPr>
              <w:fldChar w:fldCharType="end"/>
            </w:r>
          </w:hyperlink>
        </w:p>
        <w:p w14:paraId="41ADF93C" w14:textId="6F2C2EE8" w:rsidR="00E4036E" w:rsidRDefault="00E4036E">
          <w:pPr>
            <w:pStyle w:val="Obsah3"/>
            <w:rPr>
              <w:rFonts w:eastAsiaTheme="minorEastAsia"/>
              <w:noProof/>
              <w:kern w:val="2"/>
              <w:sz w:val="22"/>
              <w:lang w:eastAsia="cs-CZ"/>
              <w14:ligatures w14:val="standardContextual"/>
            </w:rPr>
          </w:pPr>
          <w:hyperlink w:anchor="_Toc143629855" w:history="1">
            <w:r w:rsidRPr="00C61B51">
              <w:rPr>
                <w:rStyle w:val="Hypertextovodkaz"/>
                <w:noProof/>
              </w:rPr>
              <w:t>3.4.1</w:t>
            </w:r>
            <w:r>
              <w:rPr>
                <w:rFonts w:eastAsiaTheme="minorEastAsia"/>
                <w:noProof/>
                <w:kern w:val="2"/>
                <w:sz w:val="22"/>
                <w:lang w:eastAsia="cs-CZ"/>
                <w14:ligatures w14:val="standardContextual"/>
              </w:rPr>
              <w:tab/>
            </w:r>
            <w:r w:rsidRPr="00C61B51">
              <w:rPr>
                <w:rStyle w:val="Hypertextovodkaz"/>
                <w:noProof/>
              </w:rPr>
              <w:t>Použité nástroje</w:t>
            </w:r>
            <w:r>
              <w:rPr>
                <w:noProof/>
                <w:webHidden/>
              </w:rPr>
              <w:tab/>
            </w:r>
            <w:r>
              <w:rPr>
                <w:noProof/>
                <w:webHidden/>
              </w:rPr>
              <w:fldChar w:fldCharType="begin"/>
            </w:r>
            <w:r>
              <w:rPr>
                <w:noProof/>
                <w:webHidden/>
              </w:rPr>
              <w:instrText xml:space="preserve"> PAGEREF _Toc143629855 \h </w:instrText>
            </w:r>
            <w:r>
              <w:rPr>
                <w:noProof/>
                <w:webHidden/>
              </w:rPr>
            </w:r>
            <w:r>
              <w:rPr>
                <w:noProof/>
                <w:webHidden/>
              </w:rPr>
              <w:fldChar w:fldCharType="separate"/>
            </w:r>
            <w:r>
              <w:rPr>
                <w:noProof/>
                <w:webHidden/>
              </w:rPr>
              <w:t>10</w:t>
            </w:r>
            <w:r>
              <w:rPr>
                <w:noProof/>
                <w:webHidden/>
              </w:rPr>
              <w:fldChar w:fldCharType="end"/>
            </w:r>
          </w:hyperlink>
        </w:p>
        <w:p w14:paraId="4A3F45E5" w14:textId="32C1E0B0" w:rsidR="00E4036E" w:rsidRDefault="00E4036E">
          <w:pPr>
            <w:pStyle w:val="Obsah3"/>
            <w:rPr>
              <w:rFonts w:eastAsiaTheme="minorEastAsia"/>
              <w:noProof/>
              <w:kern w:val="2"/>
              <w:sz w:val="22"/>
              <w:lang w:eastAsia="cs-CZ"/>
              <w14:ligatures w14:val="standardContextual"/>
            </w:rPr>
          </w:pPr>
          <w:hyperlink w:anchor="_Toc143629856" w:history="1">
            <w:r w:rsidRPr="00C61B51">
              <w:rPr>
                <w:rStyle w:val="Hypertextovodkaz"/>
                <w:noProof/>
              </w:rPr>
              <w:t>3.4.2</w:t>
            </w:r>
            <w:r>
              <w:rPr>
                <w:rFonts w:eastAsiaTheme="minorEastAsia"/>
                <w:noProof/>
                <w:kern w:val="2"/>
                <w:sz w:val="22"/>
                <w:lang w:eastAsia="cs-CZ"/>
                <w14:ligatures w14:val="standardContextual"/>
              </w:rPr>
              <w:tab/>
            </w:r>
            <w:r w:rsidRPr="00C61B51">
              <w:rPr>
                <w:rStyle w:val="Hypertextovodkaz"/>
                <w:noProof/>
              </w:rPr>
              <w:t>UX design</w:t>
            </w:r>
            <w:r>
              <w:rPr>
                <w:noProof/>
                <w:webHidden/>
              </w:rPr>
              <w:tab/>
            </w:r>
            <w:r>
              <w:rPr>
                <w:noProof/>
                <w:webHidden/>
              </w:rPr>
              <w:fldChar w:fldCharType="begin"/>
            </w:r>
            <w:r>
              <w:rPr>
                <w:noProof/>
                <w:webHidden/>
              </w:rPr>
              <w:instrText xml:space="preserve"> PAGEREF _Toc143629856 \h </w:instrText>
            </w:r>
            <w:r>
              <w:rPr>
                <w:noProof/>
                <w:webHidden/>
              </w:rPr>
            </w:r>
            <w:r>
              <w:rPr>
                <w:noProof/>
                <w:webHidden/>
              </w:rPr>
              <w:fldChar w:fldCharType="separate"/>
            </w:r>
            <w:r>
              <w:rPr>
                <w:noProof/>
                <w:webHidden/>
              </w:rPr>
              <w:t>10</w:t>
            </w:r>
            <w:r>
              <w:rPr>
                <w:noProof/>
                <w:webHidden/>
              </w:rPr>
              <w:fldChar w:fldCharType="end"/>
            </w:r>
          </w:hyperlink>
        </w:p>
        <w:p w14:paraId="78693D87" w14:textId="0B6F5F0E" w:rsidR="00E4036E" w:rsidRDefault="00E4036E">
          <w:pPr>
            <w:pStyle w:val="Obsah3"/>
            <w:rPr>
              <w:rFonts w:eastAsiaTheme="minorEastAsia"/>
              <w:noProof/>
              <w:kern w:val="2"/>
              <w:sz w:val="22"/>
              <w:lang w:eastAsia="cs-CZ"/>
              <w14:ligatures w14:val="standardContextual"/>
            </w:rPr>
          </w:pPr>
          <w:hyperlink w:anchor="_Toc143629857" w:history="1">
            <w:r w:rsidRPr="00C61B51">
              <w:rPr>
                <w:rStyle w:val="Hypertextovodkaz"/>
                <w:noProof/>
              </w:rPr>
              <w:t>3.4.3</w:t>
            </w:r>
            <w:r>
              <w:rPr>
                <w:rFonts w:eastAsiaTheme="minorEastAsia"/>
                <w:noProof/>
                <w:kern w:val="2"/>
                <w:sz w:val="22"/>
                <w:lang w:eastAsia="cs-CZ"/>
                <w14:ligatures w14:val="standardContextual"/>
              </w:rPr>
              <w:tab/>
            </w:r>
            <w:r w:rsidRPr="00C61B51">
              <w:rPr>
                <w:rStyle w:val="Hypertextovodkaz"/>
                <w:noProof/>
              </w:rPr>
              <w:t>Hosting a nasazení</w:t>
            </w:r>
            <w:r>
              <w:rPr>
                <w:noProof/>
                <w:webHidden/>
              </w:rPr>
              <w:tab/>
            </w:r>
            <w:r>
              <w:rPr>
                <w:noProof/>
                <w:webHidden/>
              </w:rPr>
              <w:fldChar w:fldCharType="begin"/>
            </w:r>
            <w:r>
              <w:rPr>
                <w:noProof/>
                <w:webHidden/>
              </w:rPr>
              <w:instrText xml:space="preserve"> PAGEREF _Toc143629857 \h </w:instrText>
            </w:r>
            <w:r>
              <w:rPr>
                <w:noProof/>
                <w:webHidden/>
              </w:rPr>
            </w:r>
            <w:r>
              <w:rPr>
                <w:noProof/>
                <w:webHidden/>
              </w:rPr>
              <w:fldChar w:fldCharType="separate"/>
            </w:r>
            <w:r>
              <w:rPr>
                <w:noProof/>
                <w:webHidden/>
              </w:rPr>
              <w:t>10</w:t>
            </w:r>
            <w:r>
              <w:rPr>
                <w:noProof/>
                <w:webHidden/>
              </w:rPr>
              <w:fldChar w:fldCharType="end"/>
            </w:r>
          </w:hyperlink>
        </w:p>
        <w:p w14:paraId="786A4DFD" w14:textId="14C89995" w:rsidR="00E4036E" w:rsidRDefault="00E4036E">
          <w:pPr>
            <w:pStyle w:val="Obsah2"/>
            <w:rPr>
              <w:rFonts w:eastAsiaTheme="minorEastAsia"/>
              <w:noProof/>
              <w:kern w:val="2"/>
              <w:sz w:val="22"/>
              <w:lang w:eastAsia="cs-CZ"/>
              <w14:ligatures w14:val="standardContextual"/>
            </w:rPr>
          </w:pPr>
          <w:hyperlink w:anchor="_Toc143629858" w:history="1">
            <w:r w:rsidRPr="00C61B51">
              <w:rPr>
                <w:rStyle w:val="Hypertextovodkaz"/>
                <w:noProof/>
              </w:rPr>
              <w:t>3.5</w:t>
            </w:r>
            <w:r>
              <w:rPr>
                <w:rFonts w:eastAsiaTheme="minorEastAsia"/>
                <w:noProof/>
                <w:kern w:val="2"/>
                <w:sz w:val="22"/>
                <w:lang w:eastAsia="cs-CZ"/>
                <w14:ligatures w14:val="standardContextual"/>
              </w:rPr>
              <w:tab/>
            </w:r>
            <w:r w:rsidRPr="00C61B51">
              <w:rPr>
                <w:rStyle w:val="Hypertextovodkaz"/>
                <w:noProof/>
              </w:rPr>
              <w:t>Galerie Zonerama</w:t>
            </w:r>
            <w:r>
              <w:rPr>
                <w:noProof/>
                <w:webHidden/>
              </w:rPr>
              <w:tab/>
            </w:r>
            <w:r>
              <w:rPr>
                <w:noProof/>
                <w:webHidden/>
              </w:rPr>
              <w:fldChar w:fldCharType="begin"/>
            </w:r>
            <w:r>
              <w:rPr>
                <w:noProof/>
                <w:webHidden/>
              </w:rPr>
              <w:instrText xml:space="preserve"> PAGEREF _Toc143629858 \h </w:instrText>
            </w:r>
            <w:r>
              <w:rPr>
                <w:noProof/>
                <w:webHidden/>
              </w:rPr>
            </w:r>
            <w:r>
              <w:rPr>
                <w:noProof/>
                <w:webHidden/>
              </w:rPr>
              <w:fldChar w:fldCharType="separate"/>
            </w:r>
            <w:r>
              <w:rPr>
                <w:noProof/>
                <w:webHidden/>
              </w:rPr>
              <w:t>11</w:t>
            </w:r>
            <w:r>
              <w:rPr>
                <w:noProof/>
                <w:webHidden/>
              </w:rPr>
              <w:fldChar w:fldCharType="end"/>
            </w:r>
          </w:hyperlink>
        </w:p>
        <w:p w14:paraId="213EDD1F" w14:textId="33CC2BBC" w:rsidR="00E4036E" w:rsidRDefault="00E4036E">
          <w:pPr>
            <w:pStyle w:val="Obsah2"/>
            <w:rPr>
              <w:rFonts w:eastAsiaTheme="minorEastAsia"/>
              <w:noProof/>
              <w:kern w:val="2"/>
              <w:sz w:val="22"/>
              <w:lang w:eastAsia="cs-CZ"/>
              <w14:ligatures w14:val="standardContextual"/>
            </w:rPr>
          </w:pPr>
          <w:hyperlink w:anchor="_Toc143629859" w:history="1">
            <w:r w:rsidRPr="00C61B51">
              <w:rPr>
                <w:rStyle w:val="Hypertextovodkaz"/>
                <w:noProof/>
              </w:rPr>
              <w:t>3.6</w:t>
            </w:r>
            <w:r>
              <w:rPr>
                <w:rFonts w:eastAsiaTheme="minorEastAsia"/>
                <w:noProof/>
                <w:kern w:val="2"/>
                <w:sz w:val="22"/>
                <w:lang w:eastAsia="cs-CZ"/>
                <w14:ligatures w14:val="standardContextual"/>
              </w:rPr>
              <w:tab/>
            </w:r>
            <w:r w:rsidRPr="00C61B51">
              <w:rPr>
                <w:rStyle w:val="Hypertextovodkaz"/>
                <w:noProof/>
              </w:rPr>
              <w:t>Návrh webové stránky</w:t>
            </w:r>
            <w:r>
              <w:rPr>
                <w:noProof/>
                <w:webHidden/>
              </w:rPr>
              <w:tab/>
            </w:r>
            <w:r>
              <w:rPr>
                <w:noProof/>
                <w:webHidden/>
              </w:rPr>
              <w:fldChar w:fldCharType="begin"/>
            </w:r>
            <w:r>
              <w:rPr>
                <w:noProof/>
                <w:webHidden/>
              </w:rPr>
              <w:instrText xml:space="preserve"> PAGEREF _Toc143629859 \h </w:instrText>
            </w:r>
            <w:r>
              <w:rPr>
                <w:noProof/>
                <w:webHidden/>
              </w:rPr>
            </w:r>
            <w:r>
              <w:rPr>
                <w:noProof/>
                <w:webHidden/>
              </w:rPr>
              <w:fldChar w:fldCharType="separate"/>
            </w:r>
            <w:r>
              <w:rPr>
                <w:noProof/>
                <w:webHidden/>
              </w:rPr>
              <w:t>11</w:t>
            </w:r>
            <w:r>
              <w:rPr>
                <w:noProof/>
                <w:webHidden/>
              </w:rPr>
              <w:fldChar w:fldCharType="end"/>
            </w:r>
          </w:hyperlink>
        </w:p>
        <w:p w14:paraId="03B5ABA2" w14:textId="31944A15" w:rsidR="00E4036E" w:rsidRDefault="00E4036E">
          <w:pPr>
            <w:pStyle w:val="Obsah2"/>
            <w:rPr>
              <w:rFonts w:eastAsiaTheme="minorEastAsia"/>
              <w:noProof/>
              <w:kern w:val="2"/>
              <w:sz w:val="22"/>
              <w:lang w:eastAsia="cs-CZ"/>
              <w14:ligatures w14:val="standardContextual"/>
            </w:rPr>
          </w:pPr>
          <w:hyperlink w:anchor="_Toc143629860" w:history="1">
            <w:r w:rsidRPr="00C61B51">
              <w:rPr>
                <w:rStyle w:val="Hypertextovodkaz"/>
                <w:noProof/>
              </w:rPr>
              <w:t>3.7</w:t>
            </w:r>
            <w:r>
              <w:rPr>
                <w:rFonts w:eastAsiaTheme="minorEastAsia"/>
                <w:noProof/>
                <w:kern w:val="2"/>
                <w:sz w:val="22"/>
                <w:lang w:eastAsia="cs-CZ"/>
                <w14:ligatures w14:val="standardContextual"/>
              </w:rPr>
              <w:tab/>
            </w:r>
            <w:r w:rsidRPr="00C61B51">
              <w:rPr>
                <w:rStyle w:val="Hypertextovodkaz"/>
                <w:noProof/>
              </w:rPr>
              <w:t>Textace s ohledem na SEO</w:t>
            </w:r>
            <w:r>
              <w:rPr>
                <w:noProof/>
                <w:webHidden/>
              </w:rPr>
              <w:tab/>
            </w:r>
            <w:r>
              <w:rPr>
                <w:noProof/>
                <w:webHidden/>
              </w:rPr>
              <w:fldChar w:fldCharType="begin"/>
            </w:r>
            <w:r>
              <w:rPr>
                <w:noProof/>
                <w:webHidden/>
              </w:rPr>
              <w:instrText xml:space="preserve"> PAGEREF _Toc143629860 \h </w:instrText>
            </w:r>
            <w:r>
              <w:rPr>
                <w:noProof/>
                <w:webHidden/>
              </w:rPr>
            </w:r>
            <w:r>
              <w:rPr>
                <w:noProof/>
                <w:webHidden/>
              </w:rPr>
              <w:fldChar w:fldCharType="separate"/>
            </w:r>
            <w:r>
              <w:rPr>
                <w:noProof/>
                <w:webHidden/>
              </w:rPr>
              <w:t>12</w:t>
            </w:r>
            <w:r>
              <w:rPr>
                <w:noProof/>
                <w:webHidden/>
              </w:rPr>
              <w:fldChar w:fldCharType="end"/>
            </w:r>
          </w:hyperlink>
        </w:p>
        <w:p w14:paraId="6B861042" w14:textId="1BD3D3B6" w:rsidR="00E4036E" w:rsidRDefault="00E4036E">
          <w:pPr>
            <w:pStyle w:val="Obsah3"/>
            <w:rPr>
              <w:rFonts w:eastAsiaTheme="minorEastAsia"/>
              <w:noProof/>
              <w:kern w:val="2"/>
              <w:sz w:val="22"/>
              <w:lang w:eastAsia="cs-CZ"/>
              <w14:ligatures w14:val="standardContextual"/>
            </w:rPr>
          </w:pPr>
          <w:hyperlink w:anchor="_Toc143629861" w:history="1">
            <w:r w:rsidRPr="00C61B51">
              <w:rPr>
                <w:rStyle w:val="Hypertextovodkaz"/>
                <w:noProof/>
              </w:rPr>
              <w:t>3.7.1</w:t>
            </w:r>
            <w:r>
              <w:rPr>
                <w:rFonts w:eastAsiaTheme="minorEastAsia"/>
                <w:noProof/>
                <w:kern w:val="2"/>
                <w:sz w:val="22"/>
                <w:lang w:eastAsia="cs-CZ"/>
                <w14:ligatures w14:val="standardContextual"/>
              </w:rPr>
              <w:tab/>
            </w:r>
            <w:r w:rsidRPr="00C61B51">
              <w:rPr>
                <w:rStyle w:val="Hypertextovodkaz"/>
                <w:noProof/>
              </w:rPr>
              <w:t>Klíčová slova</w:t>
            </w:r>
            <w:r>
              <w:rPr>
                <w:noProof/>
                <w:webHidden/>
              </w:rPr>
              <w:tab/>
            </w:r>
            <w:r>
              <w:rPr>
                <w:noProof/>
                <w:webHidden/>
              </w:rPr>
              <w:fldChar w:fldCharType="begin"/>
            </w:r>
            <w:r>
              <w:rPr>
                <w:noProof/>
                <w:webHidden/>
              </w:rPr>
              <w:instrText xml:space="preserve"> PAGEREF _Toc143629861 \h </w:instrText>
            </w:r>
            <w:r>
              <w:rPr>
                <w:noProof/>
                <w:webHidden/>
              </w:rPr>
            </w:r>
            <w:r>
              <w:rPr>
                <w:noProof/>
                <w:webHidden/>
              </w:rPr>
              <w:fldChar w:fldCharType="separate"/>
            </w:r>
            <w:r>
              <w:rPr>
                <w:noProof/>
                <w:webHidden/>
              </w:rPr>
              <w:t>12</w:t>
            </w:r>
            <w:r>
              <w:rPr>
                <w:noProof/>
                <w:webHidden/>
              </w:rPr>
              <w:fldChar w:fldCharType="end"/>
            </w:r>
          </w:hyperlink>
        </w:p>
        <w:p w14:paraId="112AACD7" w14:textId="63F0C732" w:rsidR="00E4036E" w:rsidRDefault="00E4036E">
          <w:pPr>
            <w:pStyle w:val="Obsah3"/>
            <w:rPr>
              <w:rFonts w:eastAsiaTheme="minorEastAsia"/>
              <w:noProof/>
              <w:kern w:val="2"/>
              <w:sz w:val="22"/>
              <w:lang w:eastAsia="cs-CZ"/>
              <w14:ligatures w14:val="standardContextual"/>
            </w:rPr>
          </w:pPr>
          <w:hyperlink w:anchor="_Toc143629862" w:history="1">
            <w:r w:rsidRPr="00C61B51">
              <w:rPr>
                <w:rStyle w:val="Hypertextovodkaz"/>
                <w:noProof/>
              </w:rPr>
              <w:t>3.7.2</w:t>
            </w:r>
            <w:r>
              <w:rPr>
                <w:rFonts w:eastAsiaTheme="minorEastAsia"/>
                <w:noProof/>
                <w:kern w:val="2"/>
                <w:sz w:val="22"/>
                <w:lang w:eastAsia="cs-CZ"/>
                <w14:ligatures w14:val="standardContextual"/>
              </w:rPr>
              <w:tab/>
            </w:r>
            <w:r w:rsidRPr="00C61B51">
              <w:rPr>
                <w:rStyle w:val="Hypertextovodkaz"/>
                <w:noProof/>
              </w:rPr>
              <w:t>Struktura a obsah webu</w:t>
            </w:r>
            <w:r>
              <w:rPr>
                <w:noProof/>
                <w:webHidden/>
              </w:rPr>
              <w:tab/>
            </w:r>
            <w:r>
              <w:rPr>
                <w:noProof/>
                <w:webHidden/>
              </w:rPr>
              <w:fldChar w:fldCharType="begin"/>
            </w:r>
            <w:r>
              <w:rPr>
                <w:noProof/>
                <w:webHidden/>
              </w:rPr>
              <w:instrText xml:space="preserve"> PAGEREF _Toc143629862 \h </w:instrText>
            </w:r>
            <w:r>
              <w:rPr>
                <w:noProof/>
                <w:webHidden/>
              </w:rPr>
            </w:r>
            <w:r>
              <w:rPr>
                <w:noProof/>
                <w:webHidden/>
              </w:rPr>
              <w:fldChar w:fldCharType="separate"/>
            </w:r>
            <w:r>
              <w:rPr>
                <w:noProof/>
                <w:webHidden/>
              </w:rPr>
              <w:t>12</w:t>
            </w:r>
            <w:r>
              <w:rPr>
                <w:noProof/>
                <w:webHidden/>
              </w:rPr>
              <w:fldChar w:fldCharType="end"/>
            </w:r>
          </w:hyperlink>
        </w:p>
        <w:p w14:paraId="2D356722" w14:textId="74BC2F77" w:rsidR="00E4036E" w:rsidRDefault="00E4036E">
          <w:pPr>
            <w:pStyle w:val="Obsah2"/>
            <w:rPr>
              <w:rFonts w:eastAsiaTheme="minorEastAsia"/>
              <w:noProof/>
              <w:kern w:val="2"/>
              <w:sz w:val="22"/>
              <w:lang w:eastAsia="cs-CZ"/>
              <w14:ligatures w14:val="standardContextual"/>
            </w:rPr>
          </w:pPr>
          <w:hyperlink w:anchor="_Toc143629863" w:history="1">
            <w:r w:rsidRPr="00C61B51">
              <w:rPr>
                <w:rStyle w:val="Hypertextovodkaz"/>
                <w:noProof/>
              </w:rPr>
              <w:t>3.8</w:t>
            </w:r>
            <w:r>
              <w:rPr>
                <w:rFonts w:eastAsiaTheme="minorEastAsia"/>
                <w:noProof/>
                <w:kern w:val="2"/>
                <w:sz w:val="22"/>
                <w:lang w:eastAsia="cs-CZ"/>
                <w14:ligatures w14:val="standardContextual"/>
              </w:rPr>
              <w:tab/>
            </w:r>
            <w:r w:rsidRPr="00C61B51">
              <w:rPr>
                <w:rStyle w:val="Hypertextovodkaz"/>
                <w:noProof/>
              </w:rPr>
              <w:t>Kódování webových stránek</w:t>
            </w:r>
            <w:r>
              <w:rPr>
                <w:noProof/>
                <w:webHidden/>
              </w:rPr>
              <w:tab/>
            </w:r>
            <w:r>
              <w:rPr>
                <w:noProof/>
                <w:webHidden/>
              </w:rPr>
              <w:fldChar w:fldCharType="begin"/>
            </w:r>
            <w:r>
              <w:rPr>
                <w:noProof/>
                <w:webHidden/>
              </w:rPr>
              <w:instrText xml:space="preserve"> PAGEREF _Toc143629863 \h </w:instrText>
            </w:r>
            <w:r>
              <w:rPr>
                <w:noProof/>
                <w:webHidden/>
              </w:rPr>
            </w:r>
            <w:r>
              <w:rPr>
                <w:noProof/>
                <w:webHidden/>
              </w:rPr>
              <w:fldChar w:fldCharType="separate"/>
            </w:r>
            <w:r>
              <w:rPr>
                <w:noProof/>
                <w:webHidden/>
              </w:rPr>
              <w:t>12</w:t>
            </w:r>
            <w:r>
              <w:rPr>
                <w:noProof/>
                <w:webHidden/>
              </w:rPr>
              <w:fldChar w:fldCharType="end"/>
            </w:r>
          </w:hyperlink>
        </w:p>
        <w:p w14:paraId="74C25193" w14:textId="54EEFAE8" w:rsidR="00E4036E" w:rsidRDefault="00E4036E">
          <w:pPr>
            <w:pStyle w:val="Obsah2"/>
            <w:rPr>
              <w:rFonts w:eastAsiaTheme="minorEastAsia"/>
              <w:noProof/>
              <w:kern w:val="2"/>
              <w:sz w:val="22"/>
              <w:lang w:eastAsia="cs-CZ"/>
              <w14:ligatures w14:val="standardContextual"/>
            </w:rPr>
          </w:pPr>
          <w:hyperlink w:anchor="_Toc143629864" w:history="1">
            <w:r w:rsidRPr="00C61B51">
              <w:rPr>
                <w:rStyle w:val="Hypertextovodkaz"/>
                <w:noProof/>
              </w:rPr>
              <w:t>3.9</w:t>
            </w:r>
            <w:r>
              <w:rPr>
                <w:rFonts w:eastAsiaTheme="minorEastAsia"/>
                <w:noProof/>
                <w:kern w:val="2"/>
                <w:sz w:val="22"/>
                <w:lang w:eastAsia="cs-CZ"/>
                <w14:ligatures w14:val="standardContextual"/>
              </w:rPr>
              <w:tab/>
            </w:r>
            <w:r w:rsidRPr="00C61B51">
              <w:rPr>
                <w:rStyle w:val="Hypertextovodkaz"/>
                <w:noProof/>
              </w:rPr>
              <w:t>Využití sociálních sítí</w:t>
            </w:r>
            <w:r>
              <w:rPr>
                <w:noProof/>
                <w:webHidden/>
              </w:rPr>
              <w:tab/>
            </w:r>
            <w:r>
              <w:rPr>
                <w:noProof/>
                <w:webHidden/>
              </w:rPr>
              <w:fldChar w:fldCharType="begin"/>
            </w:r>
            <w:r>
              <w:rPr>
                <w:noProof/>
                <w:webHidden/>
              </w:rPr>
              <w:instrText xml:space="preserve"> PAGEREF _Toc143629864 \h </w:instrText>
            </w:r>
            <w:r>
              <w:rPr>
                <w:noProof/>
                <w:webHidden/>
              </w:rPr>
            </w:r>
            <w:r>
              <w:rPr>
                <w:noProof/>
                <w:webHidden/>
              </w:rPr>
              <w:fldChar w:fldCharType="separate"/>
            </w:r>
            <w:r>
              <w:rPr>
                <w:noProof/>
                <w:webHidden/>
              </w:rPr>
              <w:t>13</w:t>
            </w:r>
            <w:r>
              <w:rPr>
                <w:noProof/>
                <w:webHidden/>
              </w:rPr>
              <w:fldChar w:fldCharType="end"/>
            </w:r>
          </w:hyperlink>
        </w:p>
        <w:p w14:paraId="5DC06684" w14:textId="713366C7" w:rsidR="00E4036E" w:rsidRDefault="00E4036E">
          <w:pPr>
            <w:pStyle w:val="Obsah1"/>
            <w:tabs>
              <w:tab w:val="left" w:pos="720"/>
            </w:tabs>
            <w:rPr>
              <w:rFonts w:eastAsiaTheme="minorEastAsia"/>
              <w:noProof/>
              <w:kern w:val="2"/>
              <w:sz w:val="22"/>
              <w:lang w:eastAsia="cs-CZ"/>
              <w14:ligatures w14:val="standardContextual"/>
            </w:rPr>
          </w:pPr>
          <w:hyperlink w:anchor="_Toc143629865" w:history="1">
            <w:r w:rsidRPr="00C61B51">
              <w:rPr>
                <w:rStyle w:val="Hypertextovodkaz"/>
                <w:noProof/>
              </w:rPr>
              <w:t>4</w:t>
            </w:r>
            <w:r>
              <w:rPr>
                <w:rFonts w:eastAsiaTheme="minorEastAsia"/>
                <w:noProof/>
                <w:kern w:val="2"/>
                <w:sz w:val="22"/>
                <w:lang w:eastAsia="cs-CZ"/>
                <w14:ligatures w14:val="standardContextual"/>
              </w:rPr>
              <w:tab/>
            </w:r>
            <w:r w:rsidRPr="00C61B51">
              <w:rPr>
                <w:rStyle w:val="Hypertextovodkaz"/>
                <w:noProof/>
              </w:rPr>
              <w:t>Výsledek ročníkové práce</w:t>
            </w:r>
            <w:r>
              <w:rPr>
                <w:noProof/>
                <w:webHidden/>
              </w:rPr>
              <w:tab/>
            </w:r>
            <w:r>
              <w:rPr>
                <w:noProof/>
                <w:webHidden/>
              </w:rPr>
              <w:fldChar w:fldCharType="begin"/>
            </w:r>
            <w:r>
              <w:rPr>
                <w:noProof/>
                <w:webHidden/>
              </w:rPr>
              <w:instrText xml:space="preserve"> PAGEREF _Toc143629865 \h </w:instrText>
            </w:r>
            <w:r>
              <w:rPr>
                <w:noProof/>
                <w:webHidden/>
              </w:rPr>
            </w:r>
            <w:r>
              <w:rPr>
                <w:noProof/>
                <w:webHidden/>
              </w:rPr>
              <w:fldChar w:fldCharType="separate"/>
            </w:r>
            <w:r>
              <w:rPr>
                <w:noProof/>
                <w:webHidden/>
              </w:rPr>
              <w:t>14</w:t>
            </w:r>
            <w:r>
              <w:rPr>
                <w:noProof/>
                <w:webHidden/>
              </w:rPr>
              <w:fldChar w:fldCharType="end"/>
            </w:r>
          </w:hyperlink>
        </w:p>
        <w:p w14:paraId="3929C85F" w14:textId="024706CC" w:rsidR="00E4036E" w:rsidRDefault="00E4036E">
          <w:pPr>
            <w:pStyle w:val="Obsah1"/>
            <w:tabs>
              <w:tab w:val="left" w:pos="720"/>
            </w:tabs>
            <w:rPr>
              <w:rFonts w:eastAsiaTheme="minorEastAsia"/>
              <w:noProof/>
              <w:kern w:val="2"/>
              <w:sz w:val="22"/>
              <w:lang w:eastAsia="cs-CZ"/>
              <w14:ligatures w14:val="standardContextual"/>
            </w:rPr>
          </w:pPr>
          <w:hyperlink w:anchor="_Toc143629866" w:history="1">
            <w:r w:rsidRPr="00C61B51">
              <w:rPr>
                <w:rStyle w:val="Hypertextovodkaz"/>
                <w:noProof/>
              </w:rPr>
              <w:t>5</w:t>
            </w:r>
            <w:r>
              <w:rPr>
                <w:rFonts w:eastAsiaTheme="minorEastAsia"/>
                <w:noProof/>
                <w:kern w:val="2"/>
                <w:sz w:val="22"/>
                <w:lang w:eastAsia="cs-CZ"/>
                <w14:ligatures w14:val="standardContextual"/>
              </w:rPr>
              <w:tab/>
            </w:r>
            <w:r w:rsidRPr="00C61B51">
              <w:rPr>
                <w:rStyle w:val="Hypertextovodkaz"/>
                <w:noProof/>
              </w:rPr>
              <w:t>Diskuse</w:t>
            </w:r>
            <w:r>
              <w:rPr>
                <w:noProof/>
                <w:webHidden/>
              </w:rPr>
              <w:tab/>
            </w:r>
            <w:r>
              <w:rPr>
                <w:noProof/>
                <w:webHidden/>
              </w:rPr>
              <w:fldChar w:fldCharType="begin"/>
            </w:r>
            <w:r>
              <w:rPr>
                <w:noProof/>
                <w:webHidden/>
              </w:rPr>
              <w:instrText xml:space="preserve"> PAGEREF _Toc143629866 \h </w:instrText>
            </w:r>
            <w:r>
              <w:rPr>
                <w:noProof/>
                <w:webHidden/>
              </w:rPr>
            </w:r>
            <w:r>
              <w:rPr>
                <w:noProof/>
                <w:webHidden/>
              </w:rPr>
              <w:fldChar w:fldCharType="separate"/>
            </w:r>
            <w:r>
              <w:rPr>
                <w:noProof/>
                <w:webHidden/>
              </w:rPr>
              <w:t>15</w:t>
            </w:r>
            <w:r>
              <w:rPr>
                <w:noProof/>
                <w:webHidden/>
              </w:rPr>
              <w:fldChar w:fldCharType="end"/>
            </w:r>
          </w:hyperlink>
        </w:p>
        <w:p w14:paraId="12F8A601" w14:textId="7A6845AF" w:rsidR="00E4036E" w:rsidRDefault="00E4036E">
          <w:pPr>
            <w:pStyle w:val="Obsah1"/>
            <w:rPr>
              <w:rFonts w:eastAsiaTheme="minorEastAsia"/>
              <w:noProof/>
              <w:kern w:val="2"/>
              <w:sz w:val="22"/>
              <w:lang w:eastAsia="cs-CZ"/>
              <w14:ligatures w14:val="standardContextual"/>
            </w:rPr>
          </w:pPr>
          <w:hyperlink w:anchor="_Toc143629867" w:history="1">
            <w:r w:rsidRPr="00C61B51">
              <w:rPr>
                <w:rStyle w:val="Hypertextovodkaz"/>
                <w:noProof/>
              </w:rPr>
              <w:t>Závěr</w:t>
            </w:r>
            <w:r>
              <w:rPr>
                <w:noProof/>
                <w:webHidden/>
              </w:rPr>
              <w:tab/>
            </w:r>
            <w:r>
              <w:rPr>
                <w:noProof/>
                <w:webHidden/>
              </w:rPr>
              <w:fldChar w:fldCharType="begin"/>
            </w:r>
            <w:r>
              <w:rPr>
                <w:noProof/>
                <w:webHidden/>
              </w:rPr>
              <w:instrText xml:space="preserve"> PAGEREF _Toc143629867 \h </w:instrText>
            </w:r>
            <w:r>
              <w:rPr>
                <w:noProof/>
                <w:webHidden/>
              </w:rPr>
            </w:r>
            <w:r>
              <w:rPr>
                <w:noProof/>
                <w:webHidden/>
              </w:rPr>
              <w:fldChar w:fldCharType="separate"/>
            </w:r>
            <w:r>
              <w:rPr>
                <w:noProof/>
                <w:webHidden/>
              </w:rPr>
              <w:t>16</w:t>
            </w:r>
            <w:r>
              <w:rPr>
                <w:noProof/>
                <w:webHidden/>
              </w:rPr>
              <w:fldChar w:fldCharType="end"/>
            </w:r>
          </w:hyperlink>
        </w:p>
        <w:p w14:paraId="68051E65" w14:textId="4D3C7AB6" w:rsidR="00E4036E" w:rsidRDefault="00E4036E">
          <w:pPr>
            <w:pStyle w:val="Obsah1"/>
            <w:rPr>
              <w:rFonts w:eastAsiaTheme="minorEastAsia"/>
              <w:noProof/>
              <w:kern w:val="2"/>
              <w:sz w:val="22"/>
              <w:lang w:eastAsia="cs-CZ"/>
              <w14:ligatures w14:val="standardContextual"/>
            </w:rPr>
          </w:pPr>
          <w:hyperlink w:anchor="_Toc143629868" w:history="1">
            <w:r w:rsidRPr="00C61B51">
              <w:rPr>
                <w:rStyle w:val="Hypertextovodkaz"/>
                <w:noProof/>
              </w:rPr>
              <w:t>Seznam zkratek a odborných výrazů</w:t>
            </w:r>
            <w:r>
              <w:rPr>
                <w:noProof/>
                <w:webHidden/>
              </w:rPr>
              <w:tab/>
            </w:r>
            <w:r>
              <w:rPr>
                <w:noProof/>
                <w:webHidden/>
              </w:rPr>
              <w:fldChar w:fldCharType="begin"/>
            </w:r>
            <w:r>
              <w:rPr>
                <w:noProof/>
                <w:webHidden/>
              </w:rPr>
              <w:instrText xml:space="preserve"> PAGEREF _Toc143629868 \h </w:instrText>
            </w:r>
            <w:r>
              <w:rPr>
                <w:noProof/>
                <w:webHidden/>
              </w:rPr>
            </w:r>
            <w:r>
              <w:rPr>
                <w:noProof/>
                <w:webHidden/>
              </w:rPr>
              <w:fldChar w:fldCharType="separate"/>
            </w:r>
            <w:r>
              <w:rPr>
                <w:noProof/>
                <w:webHidden/>
              </w:rPr>
              <w:t>17</w:t>
            </w:r>
            <w:r>
              <w:rPr>
                <w:noProof/>
                <w:webHidden/>
              </w:rPr>
              <w:fldChar w:fldCharType="end"/>
            </w:r>
          </w:hyperlink>
        </w:p>
        <w:p w14:paraId="276C0513" w14:textId="12606288" w:rsidR="00E4036E" w:rsidRDefault="00E4036E">
          <w:pPr>
            <w:pStyle w:val="Obsah1"/>
            <w:rPr>
              <w:rFonts w:eastAsiaTheme="minorEastAsia"/>
              <w:noProof/>
              <w:kern w:val="2"/>
              <w:sz w:val="22"/>
              <w:lang w:eastAsia="cs-CZ"/>
              <w14:ligatures w14:val="standardContextual"/>
            </w:rPr>
          </w:pPr>
          <w:hyperlink w:anchor="_Toc143629869" w:history="1">
            <w:r w:rsidRPr="00C61B51">
              <w:rPr>
                <w:rStyle w:val="Hypertextovodkaz"/>
                <w:noProof/>
              </w:rPr>
              <w:t>Seznam obrázků</w:t>
            </w:r>
            <w:r>
              <w:rPr>
                <w:noProof/>
                <w:webHidden/>
              </w:rPr>
              <w:tab/>
            </w:r>
            <w:r>
              <w:rPr>
                <w:noProof/>
                <w:webHidden/>
              </w:rPr>
              <w:fldChar w:fldCharType="begin"/>
            </w:r>
            <w:r>
              <w:rPr>
                <w:noProof/>
                <w:webHidden/>
              </w:rPr>
              <w:instrText xml:space="preserve"> PAGEREF _Toc143629869 \h </w:instrText>
            </w:r>
            <w:r>
              <w:rPr>
                <w:noProof/>
                <w:webHidden/>
              </w:rPr>
            </w:r>
            <w:r>
              <w:rPr>
                <w:noProof/>
                <w:webHidden/>
              </w:rPr>
              <w:fldChar w:fldCharType="separate"/>
            </w:r>
            <w:r>
              <w:rPr>
                <w:noProof/>
                <w:webHidden/>
              </w:rPr>
              <w:t>18</w:t>
            </w:r>
            <w:r>
              <w:rPr>
                <w:noProof/>
                <w:webHidden/>
              </w:rPr>
              <w:fldChar w:fldCharType="end"/>
            </w:r>
          </w:hyperlink>
        </w:p>
        <w:p w14:paraId="760B7175" w14:textId="60CE71AD" w:rsidR="00E4036E" w:rsidRDefault="00E4036E">
          <w:pPr>
            <w:pStyle w:val="Obsah1"/>
            <w:rPr>
              <w:rFonts w:eastAsiaTheme="minorEastAsia"/>
              <w:noProof/>
              <w:kern w:val="2"/>
              <w:sz w:val="22"/>
              <w:lang w:eastAsia="cs-CZ"/>
              <w14:ligatures w14:val="standardContextual"/>
            </w:rPr>
          </w:pPr>
          <w:hyperlink w:anchor="_Toc143629870" w:history="1">
            <w:r w:rsidRPr="00C61B51">
              <w:rPr>
                <w:rStyle w:val="Hypertextovodkaz"/>
                <w:noProof/>
              </w:rPr>
              <w:t>Použité zdroje</w:t>
            </w:r>
            <w:r>
              <w:rPr>
                <w:noProof/>
                <w:webHidden/>
              </w:rPr>
              <w:tab/>
            </w:r>
            <w:r>
              <w:rPr>
                <w:noProof/>
                <w:webHidden/>
              </w:rPr>
              <w:fldChar w:fldCharType="begin"/>
            </w:r>
            <w:r>
              <w:rPr>
                <w:noProof/>
                <w:webHidden/>
              </w:rPr>
              <w:instrText xml:space="preserve"> PAGEREF _Toc143629870 \h </w:instrText>
            </w:r>
            <w:r>
              <w:rPr>
                <w:noProof/>
                <w:webHidden/>
              </w:rPr>
            </w:r>
            <w:r>
              <w:rPr>
                <w:noProof/>
                <w:webHidden/>
              </w:rPr>
              <w:fldChar w:fldCharType="separate"/>
            </w:r>
            <w:r>
              <w:rPr>
                <w:noProof/>
                <w:webHidden/>
              </w:rPr>
              <w:t>19</w:t>
            </w:r>
            <w:r>
              <w:rPr>
                <w:noProof/>
                <w:webHidden/>
              </w:rPr>
              <w:fldChar w:fldCharType="end"/>
            </w:r>
          </w:hyperlink>
        </w:p>
        <w:p w14:paraId="300C8141" w14:textId="036505F8" w:rsidR="00E4036E" w:rsidRDefault="00E4036E">
          <w:pPr>
            <w:pStyle w:val="Obsah1"/>
            <w:tabs>
              <w:tab w:val="left" w:pos="720"/>
            </w:tabs>
            <w:rPr>
              <w:rFonts w:eastAsiaTheme="minorEastAsia"/>
              <w:noProof/>
              <w:kern w:val="2"/>
              <w:sz w:val="22"/>
              <w:lang w:eastAsia="cs-CZ"/>
              <w14:ligatures w14:val="standardContextual"/>
            </w:rPr>
          </w:pPr>
          <w:hyperlink w:anchor="_Toc143629871" w:history="1">
            <w:r w:rsidRPr="00C61B51">
              <w:rPr>
                <w:rStyle w:val="Hypertextovodkaz"/>
                <w:noProof/>
              </w:rPr>
              <w:t>A.</w:t>
            </w:r>
            <w:r>
              <w:rPr>
                <w:rFonts w:eastAsiaTheme="minorEastAsia"/>
                <w:noProof/>
                <w:kern w:val="2"/>
                <w:sz w:val="22"/>
                <w:lang w:eastAsia="cs-CZ"/>
                <w14:ligatures w14:val="standardContextual"/>
              </w:rPr>
              <w:tab/>
            </w:r>
            <w:r w:rsidRPr="00C61B51">
              <w:rPr>
                <w:rStyle w:val="Hypertextovodkaz"/>
                <w:noProof/>
              </w:rPr>
              <w:t>Seznam přiložených souborů</w:t>
            </w:r>
            <w:r>
              <w:rPr>
                <w:noProof/>
                <w:webHidden/>
              </w:rPr>
              <w:tab/>
            </w:r>
            <w:r>
              <w:rPr>
                <w:noProof/>
                <w:webHidden/>
              </w:rPr>
              <w:fldChar w:fldCharType="begin"/>
            </w:r>
            <w:r>
              <w:rPr>
                <w:noProof/>
                <w:webHidden/>
              </w:rPr>
              <w:instrText xml:space="preserve"> PAGEREF _Toc143629871 \h </w:instrText>
            </w:r>
            <w:r>
              <w:rPr>
                <w:noProof/>
                <w:webHidden/>
              </w:rPr>
            </w:r>
            <w:r>
              <w:rPr>
                <w:noProof/>
                <w:webHidden/>
              </w:rPr>
              <w:fldChar w:fldCharType="separate"/>
            </w:r>
            <w:r>
              <w:rPr>
                <w:noProof/>
                <w:webHidden/>
              </w:rPr>
              <w:t>I</w:t>
            </w:r>
            <w:r>
              <w:rPr>
                <w:noProof/>
                <w:webHidden/>
              </w:rPr>
              <w:fldChar w:fldCharType="end"/>
            </w:r>
          </w:hyperlink>
        </w:p>
        <w:p w14:paraId="70177D36" w14:textId="6AC755E1" w:rsidR="00236BCF" w:rsidRDefault="00236BCF" w:rsidP="00D55650">
          <w:pPr>
            <w:jc w:val="left"/>
          </w:pPr>
          <w:r>
            <w:rPr>
              <w:b/>
              <w:bCs/>
            </w:rPr>
            <w:fldChar w:fldCharType="end"/>
          </w:r>
        </w:p>
      </w:sdtContent>
    </w:sdt>
    <w:p w14:paraId="502B804B" w14:textId="77777777" w:rsidR="00236BCF" w:rsidRDefault="00236BCF" w:rsidP="00D55650">
      <w:pPr>
        <w:pStyle w:val="Nadpisobsahu"/>
        <w:sectPr w:rsidR="00236BCF">
          <w:pgSz w:w="11906" w:h="16838"/>
          <w:pgMar w:top="1417" w:right="1417" w:bottom="1417" w:left="1417" w:header="708" w:footer="708" w:gutter="0"/>
          <w:cols w:space="708"/>
          <w:docGrid w:linePitch="360"/>
        </w:sectPr>
      </w:pPr>
    </w:p>
    <w:p w14:paraId="2FE5AADE" w14:textId="77777777" w:rsidR="00341B93" w:rsidRDefault="00A758D8" w:rsidP="00B07CC1">
      <w:pPr>
        <w:pStyle w:val="Nadpis1"/>
      </w:pPr>
      <w:bookmarkStart w:id="0" w:name="_Toc86047591"/>
      <w:bookmarkStart w:id="1" w:name="_Toc86055198"/>
      <w:bookmarkStart w:id="2" w:name="_Toc143629840"/>
      <w:r w:rsidRPr="00B06BFF">
        <w:lastRenderedPageBreak/>
        <w:t>Úvod</w:t>
      </w:r>
      <w:bookmarkEnd w:id="0"/>
      <w:bookmarkEnd w:id="1"/>
      <w:bookmarkEnd w:id="2"/>
    </w:p>
    <w:p w14:paraId="75C5C78B" w14:textId="77777777" w:rsidR="005249B0" w:rsidRDefault="00D353B1" w:rsidP="00D55650">
      <w:pPr>
        <w:pStyle w:val="Sta"/>
        <w:spacing w:line="276" w:lineRule="auto"/>
        <w:jc w:val="left"/>
        <w:rPr>
          <w:lang w:eastAsia="en-US"/>
        </w:rPr>
      </w:pPr>
      <w:r>
        <w:rPr>
          <w:lang w:eastAsia="en-US"/>
        </w:rPr>
        <w:t xml:space="preserve">V této </w:t>
      </w:r>
      <w:r w:rsidR="00C47A6E">
        <w:rPr>
          <w:lang w:eastAsia="en-US"/>
        </w:rPr>
        <w:t xml:space="preserve">ročníkové </w:t>
      </w:r>
      <w:r>
        <w:rPr>
          <w:lang w:eastAsia="en-US"/>
        </w:rPr>
        <w:t>práci autorka</w:t>
      </w:r>
      <w:r w:rsidR="00C47A6E">
        <w:rPr>
          <w:lang w:eastAsia="en-US"/>
        </w:rPr>
        <w:t>,</w:t>
      </w:r>
      <w:r>
        <w:rPr>
          <w:lang w:eastAsia="en-US"/>
        </w:rPr>
        <w:t xml:space="preserve"> na základě </w:t>
      </w:r>
      <w:r w:rsidR="00AD2C60">
        <w:rPr>
          <w:lang w:eastAsia="en-US"/>
        </w:rPr>
        <w:t xml:space="preserve">katalogu </w:t>
      </w:r>
      <w:r>
        <w:rPr>
          <w:lang w:eastAsia="en-US"/>
        </w:rPr>
        <w:t xml:space="preserve">požadavků klienta, </w:t>
      </w:r>
      <w:r w:rsidR="00C47A6E">
        <w:rPr>
          <w:lang w:eastAsia="en-US"/>
        </w:rPr>
        <w:t xml:space="preserve">vytvořila jednoduchý </w:t>
      </w:r>
      <w:r>
        <w:rPr>
          <w:lang w:eastAsia="en-US"/>
        </w:rPr>
        <w:t>návrh</w:t>
      </w:r>
      <w:r w:rsidR="00AD2C60">
        <w:rPr>
          <w:lang w:eastAsia="en-US"/>
        </w:rPr>
        <w:t xml:space="preserve"> webových stránek a poté originální</w:t>
      </w:r>
      <w:r>
        <w:rPr>
          <w:lang w:eastAsia="en-US"/>
        </w:rPr>
        <w:t xml:space="preserve"> </w:t>
      </w:r>
      <w:r w:rsidR="00B46F77">
        <w:rPr>
          <w:lang w:eastAsia="en-US"/>
        </w:rPr>
        <w:t>web</w:t>
      </w:r>
      <w:r>
        <w:rPr>
          <w:lang w:eastAsia="en-US"/>
        </w:rPr>
        <w:t>ov</w:t>
      </w:r>
      <w:r w:rsidR="00AD2C60">
        <w:rPr>
          <w:lang w:eastAsia="en-US"/>
        </w:rPr>
        <w:t>é</w:t>
      </w:r>
      <w:r>
        <w:rPr>
          <w:lang w:eastAsia="en-US"/>
        </w:rPr>
        <w:t xml:space="preserve"> stránk</w:t>
      </w:r>
      <w:r w:rsidR="00AD2C60">
        <w:rPr>
          <w:lang w:eastAsia="en-US"/>
        </w:rPr>
        <w:t>y</w:t>
      </w:r>
      <w:r w:rsidR="00B46F77">
        <w:rPr>
          <w:lang w:eastAsia="en-US"/>
        </w:rPr>
        <w:t xml:space="preserve"> pro </w:t>
      </w:r>
      <w:r w:rsidR="00C47A6E">
        <w:rPr>
          <w:lang w:eastAsia="en-US"/>
        </w:rPr>
        <w:t>J</w:t>
      </w:r>
      <w:r>
        <w:rPr>
          <w:lang w:eastAsia="en-US"/>
        </w:rPr>
        <w:t xml:space="preserve">ezdeckou společnost </w:t>
      </w:r>
      <w:r w:rsidR="00B46F77">
        <w:rPr>
          <w:lang w:eastAsia="en-US"/>
        </w:rPr>
        <w:t xml:space="preserve">Vydlákov. </w:t>
      </w:r>
    </w:p>
    <w:p w14:paraId="40D900AF" w14:textId="72932185" w:rsidR="00543E12" w:rsidRDefault="00C47A6E" w:rsidP="005249B0">
      <w:pPr>
        <w:pStyle w:val="Sta"/>
        <w:spacing w:line="276" w:lineRule="auto"/>
        <w:jc w:val="left"/>
        <w:rPr>
          <w:lang w:eastAsia="en-US"/>
        </w:rPr>
      </w:pPr>
      <w:r>
        <w:rPr>
          <w:lang w:eastAsia="en-US"/>
        </w:rPr>
        <w:t>Nejprve bylo třeba zjistit představy</w:t>
      </w:r>
      <w:r w:rsidR="00543E12">
        <w:rPr>
          <w:lang w:eastAsia="en-US"/>
        </w:rPr>
        <w:t xml:space="preserve"> klientky </w:t>
      </w:r>
      <w:r>
        <w:rPr>
          <w:lang w:eastAsia="en-US"/>
        </w:rPr>
        <w:t>o</w:t>
      </w:r>
      <w:r w:rsidR="00543E12">
        <w:rPr>
          <w:lang w:eastAsia="en-US"/>
        </w:rPr>
        <w:t xml:space="preserve"> </w:t>
      </w:r>
      <w:r w:rsidR="00D218DD">
        <w:rPr>
          <w:lang w:eastAsia="en-US"/>
        </w:rPr>
        <w:t>vzhled</w:t>
      </w:r>
      <w:r>
        <w:rPr>
          <w:lang w:eastAsia="en-US"/>
        </w:rPr>
        <w:t xml:space="preserve">u </w:t>
      </w:r>
      <w:r w:rsidR="005249B0">
        <w:rPr>
          <w:lang w:eastAsia="en-US"/>
        </w:rPr>
        <w:t xml:space="preserve">a obsahu </w:t>
      </w:r>
      <w:r w:rsidR="00D218DD">
        <w:rPr>
          <w:lang w:eastAsia="en-US"/>
        </w:rPr>
        <w:t>nových</w:t>
      </w:r>
      <w:r w:rsidR="00543E12">
        <w:rPr>
          <w:lang w:eastAsia="en-US"/>
        </w:rPr>
        <w:t xml:space="preserve"> webových stránek</w:t>
      </w:r>
      <w:r>
        <w:rPr>
          <w:lang w:eastAsia="en-US"/>
        </w:rPr>
        <w:t xml:space="preserve">. </w:t>
      </w:r>
      <w:r w:rsidR="005249B0">
        <w:rPr>
          <w:lang w:eastAsia="en-US"/>
        </w:rPr>
        <w:t>A</w:t>
      </w:r>
      <w:r>
        <w:rPr>
          <w:lang w:eastAsia="en-US"/>
        </w:rPr>
        <w:t xml:space="preserve">utorka </w:t>
      </w:r>
      <w:r w:rsidR="005249B0">
        <w:rPr>
          <w:lang w:eastAsia="en-US"/>
        </w:rPr>
        <w:t xml:space="preserve">dále </w:t>
      </w:r>
      <w:r w:rsidR="00543E12">
        <w:rPr>
          <w:lang w:eastAsia="en-US"/>
        </w:rPr>
        <w:t xml:space="preserve">zanalyzovala stav původních webových stránek, vyhodnotila jejich nedostatky a dle </w:t>
      </w:r>
      <w:r w:rsidR="00D218DD">
        <w:rPr>
          <w:lang w:eastAsia="en-US"/>
        </w:rPr>
        <w:t xml:space="preserve">katalogu </w:t>
      </w:r>
      <w:r w:rsidR="00543E12">
        <w:rPr>
          <w:lang w:eastAsia="en-US"/>
        </w:rPr>
        <w:t>požadavků klientky navrhla plán tvorby nových webových stránek. K vytvoření návrhu využila software Figma, UI designový návrhář</w:t>
      </w:r>
      <w:r w:rsidR="00D218DD">
        <w:rPr>
          <w:lang w:eastAsia="en-US"/>
        </w:rPr>
        <w:t xml:space="preserve">. K následnému kódování užila software Visual Studio Code, editor zdrojového kódu. Cílem práce </w:t>
      </w:r>
      <w:r>
        <w:rPr>
          <w:lang w:eastAsia="en-US"/>
        </w:rPr>
        <w:t>je</w:t>
      </w:r>
      <w:r w:rsidR="00D218DD">
        <w:rPr>
          <w:lang w:eastAsia="en-US"/>
        </w:rPr>
        <w:t xml:space="preserve"> funkční základní web s možností doplnění.</w:t>
      </w:r>
    </w:p>
    <w:p w14:paraId="5132C72E" w14:textId="0703A3B5" w:rsidR="009E6F7B" w:rsidRDefault="00135E4A" w:rsidP="00D55650">
      <w:pPr>
        <w:pStyle w:val="Nadpis1"/>
      </w:pPr>
      <w:bookmarkStart w:id="3" w:name="_Toc143629841"/>
      <w:r>
        <w:lastRenderedPageBreak/>
        <w:t>Teoretická část</w:t>
      </w:r>
      <w:bookmarkEnd w:id="3"/>
    </w:p>
    <w:p w14:paraId="178A498B" w14:textId="2405F6F5" w:rsidR="009E6F7B" w:rsidRDefault="009E6F7B" w:rsidP="00D55650">
      <w:pPr>
        <w:pStyle w:val="Nadpis2"/>
      </w:pPr>
      <w:bookmarkStart w:id="4" w:name="_Toc143629842"/>
      <w:r>
        <w:t>FIGMA</w:t>
      </w:r>
      <w:bookmarkEnd w:id="4"/>
      <w:r>
        <w:t xml:space="preserve"> </w:t>
      </w:r>
    </w:p>
    <w:p w14:paraId="08C8573D" w14:textId="0FEFEC40" w:rsidR="009E6F7B" w:rsidRDefault="009E6F7B" w:rsidP="00D55650">
      <w:pPr>
        <w:jc w:val="left"/>
      </w:pPr>
      <w:r>
        <w:t xml:space="preserve">Software Figma </w:t>
      </w:r>
      <w:r w:rsidR="00B46F77">
        <w:t>se používá</w:t>
      </w:r>
      <w:r>
        <w:t xml:space="preserve"> k</w:t>
      </w:r>
      <w:r w:rsidR="00B46F77">
        <w:t xml:space="preserve"> vytváření </w:t>
      </w:r>
      <w:r>
        <w:t>návrh</w:t>
      </w:r>
      <w:r w:rsidR="00B46F77">
        <w:t>ů</w:t>
      </w:r>
      <w:r>
        <w:t xml:space="preserve"> převážně webových stránek. Využívá funkci Cloudu</w:t>
      </w:r>
      <w:r w:rsidR="000E4D66">
        <w:t>,</w:t>
      </w:r>
      <w:r>
        <w:t xml:space="preserve"> a je tedy možné dokument upravovat více uživateli nebo offline. Jeho předností je také komptabilita s většinou operačních systémů (Mac, Windows, Linux a</w:t>
      </w:r>
      <w:r w:rsidR="00D944FD">
        <w:t xml:space="preserve"> další).</w:t>
      </w:r>
    </w:p>
    <w:p w14:paraId="45A3C9C7" w14:textId="5E3618EC" w:rsidR="00D944FD" w:rsidRDefault="00D944FD" w:rsidP="00D55650">
      <w:pPr>
        <w:pStyle w:val="Nadpis3"/>
      </w:pPr>
      <w:bookmarkStart w:id="5" w:name="_Toc143629843"/>
      <w:r>
        <w:t>Klíčové vlastnosti softwaru</w:t>
      </w:r>
      <w:r w:rsidR="006A08B1">
        <w:t xml:space="preserve"> Figma</w:t>
      </w:r>
      <w:bookmarkEnd w:id="5"/>
    </w:p>
    <w:p w14:paraId="5CAAFF7C" w14:textId="742CC395" w:rsidR="004034A9" w:rsidRDefault="00D944FD" w:rsidP="00D55650">
      <w:pPr>
        <w:jc w:val="left"/>
      </w:pPr>
      <w:r>
        <w:t>Jako jediný návrhářský software dokáže Figma komunikovat mezi počítači s různými operačními systémy</w:t>
      </w:r>
      <w:r w:rsidR="004034A9">
        <w:t>. Tato vlastnost je díky zabránění PNG pongu, který zajišťuje komunikaci mezi importem a exportem PNG obrázků při práci v týmu. Během návrhu v týmu mohou členové komunikovat přímo v softwaru pomocí komentářů.</w:t>
      </w:r>
      <w:r w:rsidR="00FE5FA1">
        <w:t xml:space="preserve"> V týmu je možné sdílet knihovny, přiřazovat oprávnění editorů a vedoucích a další možnosti.</w:t>
      </w:r>
    </w:p>
    <w:p w14:paraId="09F1F3A6" w14:textId="71A347E6" w:rsidR="00136518" w:rsidRDefault="004034A9" w:rsidP="00D55650">
      <w:pPr>
        <w:jc w:val="left"/>
      </w:pPr>
      <w:r>
        <w:t xml:space="preserve">Při kontrole snímků ve formátech CSS, iOS nebo Android není třeba </w:t>
      </w:r>
      <w:r w:rsidR="002549DB">
        <w:t xml:space="preserve">pracovat se </w:t>
      </w:r>
      <w:r>
        <w:t>software</w:t>
      </w:r>
      <w:r w:rsidR="002549DB">
        <w:t>m</w:t>
      </w:r>
      <w:r>
        <w:t xml:space="preserve"> třetích stran</w:t>
      </w:r>
      <w:r w:rsidR="00136518">
        <w:t xml:space="preserve">. </w:t>
      </w:r>
      <w:r w:rsidR="002549DB">
        <w:t>S využitím</w:t>
      </w:r>
      <w:r w:rsidR="00136518">
        <w:t xml:space="preserve"> modulu Figma API, jsou nástroje třetích stran přímo integrovány do vývojového prostředí.</w:t>
      </w:r>
    </w:p>
    <w:p w14:paraId="215FD617" w14:textId="20E383A3" w:rsidR="00D944FD" w:rsidRDefault="00136518" w:rsidP="00D55650">
      <w:pPr>
        <w:jc w:val="left"/>
      </w:pPr>
      <w:r>
        <w:t>Je možné na vyžádání zobrazit starší verze souborů, ovšem výchozí stav živě aktualizuje verze dle úprav návrháře.</w:t>
      </w:r>
    </w:p>
    <w:p w14:paraId="6B862665" w14:textId="53F6C768" w:rsidR="00136518" w:rsidRDefault="00136518" w:rsidP="00D55650">
      <w:pPr>
        <w:jc w:val="left"/>
      </w:pPr>
      <w:r>
        <w:t xml:space="preserve">Prototypování dovoluje procházet mezi snímky ve stylu prezentace a </w:t>
      </w:r>
      <w:r w:rsidR="00722A08">
        <w:t>následném</w:t>
      </w:r>
      <w:r>
        <w:t xml:space="preserve"> zobrazení třeba i na mobilních zařízeních</w:t>
      </w:r>
      <w:r w:rsidR="00FE5FA1">
        <w:t>. Tímto Figma eliminuje potřebu dalších nástrojů.</w:t>
      </w:r>
    </w:p>
    <w:p w14:paraId="742D1CF0" w14:textId="25EB741F" w:rsidR="00FE5FA1" w:rsidRDefault="00FE5FA1" w:rsidP="00D55650">
      <w:pPr>
        <w:pStyle w:val="Nadpis3"/>
      </w:pPr>
      <w:bookmarkStart w:id="6" w:name="_Toc143629844"/>
      <w:r>
        <w:t xml:space="preserve">Rozhraní </w:t>
      </w:r>
      <w:r w:rsidR="006A08B1">
        <w:t>softwaru Figma</w:t>
      </w:r>
      <w:bookmarkEnd w:id="6"/>
    </w:p>
    <w:p w14:paraId="352776C3" w14:textId="309B72A8" w:rsidR="006A08B1" w:rsidRDefault="006A08B1" w:rsidP="00D55650">
      <w:pPr>
        <w:jc w:val="left"/>
      </w:pPr>
      <w:r>
        <w:t>Rozhraní je intuitivní a nabízí mnoho možností pro úpravu návrhu. Popis pracovního prostředí (Obr</w:t>
      </w:r>
      <w:r w:rsidR="008A3118">
        <w:t>.</w:t>
      </w:r>
      <w:r>
        <w:t xml:space="preserve"> 1) poukazuje na hlavní využívané funkce softwaru Figma.</w:t>
      </w:r>
    </w:p>
    <w:p w14:paraId="5280B244" w14:textId="42B4DD58" w:rsidR="006A08B1" w:rsidRDefault="006A08B1" w:rsidP="00D55650">
      <w:pPr>
        <w:jc w:val="left"/>
      </w:pPr>
      <w:r>
        <w:t>Ovládací</w:t>
      </w:r>
      <w:r w:rsidR="008A3118">
        <w:t>mi</w:t>
      </w:r>
      <w:r>
        <w:t xml:space="preserve"> prvky softwaru Figma (Obr. 1.1)</w:t>
      </w:r>
      <w:r w:rsidR="008A3118">
        <w:t xml:space="preserve"> jsou hlavní menu pro práci se samotným souborem, možnosti výběru pro výběr šipkou nebo zvětšování </w:t>
      </w:r>
      <w:r w:rsidR="00722A08">
        <w:t>objektů, region</w:t>
      </w:r>
      <w:r w:rsidR="008A3118">
        <w:t xml:space="preserve"> tools pro práci s objekty, sekce přidání tvarových objektů (</w:t>
      </w:r>
      <w:r w:rsidR="00722A08">
        <w:t>obdélník</w:t>
      </w:r>
      <w:r w:rsidR="008A3118">
        <w:t xml:space="preserve">, kruh, aj.), </w:t>
      </w:r>
      <w:r w:rsidR="008A3118">
        <w:lastRenderedPageBreak/>
        <w:t>nástroj pro použití pera, nástroj pro přidání textového pole, zdroje komponentů z knihoven, ručička pro ovládání pracovní plochy dokument</w:t>
      </w:r>
      <w:r w:rsidR="005A291C">
        <w:t>ů</w:t>
      </w:r>
      <w:r w:rsidR="008A3118">
        <w:t xml:space="preserve"> a přidání komentáře.</w:t>
      </w:r>
    </w:p>
    <w:p w14:paraId="1F878E80" w14:textId="095EF59B" w:rsidR="008A3118" w:rsidRDefault="00A64FFB" w:rsidP="00D55650">
      <w:pPr>
        <w:jc w:val="left"/>
      </w:pPr>
      <w:r>
        <w:t>Na levé straně obrazu se nachází přehled všech objektů na plátně (Obr. 1.2)</w:t>
      </w:r>
      <w:r w:rsidR="005A291C">
        <w:t>.</w:t>
      </w:r>
      <w:r>
        <w:t xml:space="preserve"> </w:t>
      </w:r>
      <w:r w:rsidR="005A291C">
        <w:t>Jsou to j</w:t>
      </w:r>
      <w:r>
        <w:t xml:space="preserve">ednotlivé „rámy“ neboli frame, které obsahují sekce s texty, obrázky či ikonami. </w:t>
      </w:r>
    </w:p>
    <w:p w14:paraId="289CE708" w14:textId="77777777" w:rsidR="004C4861" w:rsidRDefault="00A64FFB" w:rsidP="00D55650">
      <w:pPr>
        <w:jc w:val="left"/>
      </w:pPr>
      <w:r>
        <w:t xml:space="preserve">Na pravé části se nachází lišta, která se dělí na </w:t>
      </w:r>
      <w:r w:rsidR="004C4861">
        <w:t>tři další sekce (Obr. 1.3). Design, který obsahuje informace o objektech po jejich vybrání (např. barvu, velikost, výplň, efekty atd). Druhá sekce je prototype, v které lze nastavit chování objektů po kliknutí, přejetí myší, aj. Dále zde lze nastavit zařízení, na kterém se bude prototyp přehrávat. Poslední sekcí je inspect, která ukazuje základní vlastnosti objektu a jednoduché CSS.</w:t>
      </w:r>
    </w:p>
    <w:p w14:paraId="062D3FD8" w14:textId="63BFABBC" w:rsidR="00A64FFB" w:rsidRDefault="00061BD8" w:rsidP="00D55650">
      <w:pPr>
        <w:jc w:val="left"/>
      </w:pPr>
      <w:r>
        <w:t>Na p</w:t>
      </w:r>
      <w:r w:rsidR="004C4861">
        <w:t>látno</w:t>
      </w:r>
      <w:r>
        <w:t xml:space="preserve"> (Obr. 1.4) se zobrazuje struktura webu, dlaždice s náhledy stránek a je možné v něm editovat jednotlivé stránky.</w:t>
      </w:r>
      <w:r w:rsidR="004C4861">
        <w:t xml:space="preserve">  </w:t>
      </w:r>
    </w:p>
    <w:p w14:paraId="3CB93AB2" w14:textId="379DA09D" w:rsidR="006A08B1" w:rsidRPr="006A08B1" w:rsidRDefault="006A08B1" w:rsidP="00D55650">
      <w:pPr>
        <w:jc w:val="left"/>
      </w:pPr>
      <w:r>
        <w:t xml:space="preserve"> </w:t>
      </w:r>
    </w:p>
    <w:p w14:paraId="47EFA187" w14:textId="77777777" w:rsidR="006A08B1" w:rsidRDefault="006A08B1" w:rsidP="00D55650">
      <w:pPr>
        <w:keepNext/>
        <w:ind w:firstLine="0"/>
        <w:jc w:val="left"/>
      </w:pPr>
      <w:r>
        <w:rPr>
          <w:noProof/>
        </w:rPr>
        <w:drawing>
          <wp:inline distT="0" distB="0" distL="0" distR="0" wp14:anchorId="6CA4A0E7" wp14:editId="657DFC92">
            <wp:extent cx="5751195" cy="3088005"/>
            <wp:effectExtent l="0" t="0" r="1905" b="0"/>
            <wp:docPr id="164763971"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71" name="Obrázek 1" descr="Obsah obrázku text, snímek obrazovky, software, Počítačová ikona&#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88005"/>
                    </a:xfrm>
                    <a:prstGeom prst="rect">
                      <a:avLst/>
                    </a:prstGeom>
                    <a:noFill/>
                    <a:ln>
                      <a:noFill/>
                    </a:ln>
                  </pic:spPr>
                </pic:pic>
              </a:graphicData>
            </a:graphic>
          </wp:inline>
        </w:drawing>
      </w:r>
    </w:p>
    <w:p w14:paraId="5DC6A461" w14:textId="62B8CB5B" w:rsidR="006A08B1" w:rsidRDefault="006A08B1" w:rsidP="00D55650">
      <w:pPr>
        <w:pStyle w:val="Titulek"/>
        <w:jc w:val="left"/>
      </w:pPr>
      <w:bookmarkStart w:id="7" w:name="_Toc143626251"/>
      <w:r>
        <w:t xml:space="preserve">Obrázek </w:t>
      </w:r>
      <w:r w:rsidR="00000000">
        <w:fldChar w:fldCharType="begin"/>
      </w:r>
      <w:r w:rsidR="00000000">
        <w:instrText xml:space="preserve"> SEQ Obrázek \* ARABIC </w:instrText>
      </w:r>
      <w:r w:rsidR="00000000">
        <w:fldChar w:fldCharType="separate"/>
      </w:r>
      <w:r w:rsidR="00065EC9">
        <w:rPr>
          <w:noProof/>
        </w:rPr>
        <w:t>1</w:t>
      </w:r>
      <w:r w:rsidR="00000000">
        <w:rPr>
          <w:noProof/>
        </w:rPr>
        <w:fldChar w:fldCharType="end"/>
      </w:r>
      <w:r>
        <w:t xml:space="preserve"> – 1 - Ovládací prvky, 2 - Strom, 3 - Vlastnosti objektu, 4 - Pracovní plocha</w:t>
      </w:r>
      <w:bookmarkEnd w:id="7"/>
    </w:p>
    <w:p w14:paraId="27D6A4CB" w14:textId="2CF32388" w:rsidR="00761E25" w:rsidRDefault="00B46F77" w:rsidP="00D55650">
      <w:pPr>
        <w:pStyle w:val="Nadpis2"/>
      </w:pPr>
      <w:bookmarkStart w:id="8" w:name="_Toc143629845"/>
      <w:r>
        <w:t>Visual</w:t>
      </w:r>
      <w:r>
        <w:t xml:space="preserve"> </w:t>
      </w:r>
      <w:r w:rsidR="00761E25">
        <w:t>Studio Code</w:t>
      </w:r>
      <w:bookmarkEnd w:id="8"/>
    </w:p>
    <w:p w14:paraId="0D8C554A" w14:textId="4ED231AF" w:rsidR="00362DFF" w:rsidRDefault="00362DFF" w:rsidP="00D55650">
      <w:pPr>
        <w:jc w:val="left"/>
      </w:pPr>
      <w:r>
        <w:t>Je</w:t>
      </w:r>
      <w:r w:rsidR="005A291C">
        <w:t>dná se o</w:t>
      </w:r>
      <w:r>
        <w:t xml:space="preserve"> IDE – integrated</w:t>
      </w:r>
      <w:r w:rsidRPr="00362DFF">
        <w:t xml:space="preserve"> development </w:t>
      </w:r>
      <w:r w:rsidRPr="00362DFF">
        <w:t>environment</w:t>
      </w:r>
      <w:r>
        <w:t xml:space="preserve"> neboli vývojové prostředí, které slouží programátorům k přehledné práci. Obsahuje editor zdrojového kódu, </w:t>
      </w:r>
      <w:r w:rsidRPr="00362DFF">
        <w:t>kompilátor, případně interpret a většinou také debugger</w:t>
      </w:r>
      <w:r>
        <w:t xml:space="preserve">. </w:t>
      </w:r>
    </w:p>
    <w:p w14:paraId="033E720C" w14:textId="49D01B60" w:rsidR="00523AF9" w:rsidRDefault="00523AF9" w:rsidP="00D55650">
      <w:pPr>
        <w:jc w:val="left"/>
      </w:pPr>
      <w:r w:rsidRPr="00523AF9">
        <w:lastRenderedPageBreak/>
        <w:t>Využívá se k psaní, úpravám, ladění a sestavování kód</w:t>
      </w:r>
      <w:r w:rsidR="005A291C">
        <w:t>ů</w:t>
      </w:r>
      <w:r>
        <w:t xml:space="preserve">. </w:t>
      </w:r>
      <w:r w:rsidRPr="00523AF9">
        <w:t xml:space="preserve">Má </w:t>
      </w:r>
      <w:r>
        <w:t xml:space="preserve">vestavěnou </w:t>
      </w:r>
      <w:r w:rsidRPr="00523AF9">
        <w:t>podporu</w:t>
      </w:r>
      <w:r w:rsidR="005A291C">
        <w:t>,</w:t>
      </w:r>
      <w:r w:rsidRPr="00523AF9">
        <w:t xml:space="preserve"> </w:t>
      </w:r>
      <w:r>
        <w:t xml:space="preserve">například pro </w:t>
      </w:r>
      <w:r w:rsidRPr="00523AF9">
        <w:t>JavaScript, TypeScript a Node.js a</w:t>
      </w:r>
      <w:r>
        <w:t xml:space="preserve"> </w:t>
      </w:r>
      <w:r w:rsidR="005A291C">
        <w:t xml:space="preserve">pro </w:t>
      </w:r>
      <w:r>
        <w:t>další</w:t>
      </w:r>
      <w:r w:rsidRPr="00523AF9">
        <w:t xml:space="preserve"> různ</w:t>
      </w:r>
      <w:r w:rsidR="005A291C">
        <w:t>é</w:t>
      </w:r>
      <w:r w:rsidRPr="00523AF9">
        <w:t xml:space="preserve"> funkc</w:t>
      </w:r>
      <w:r w:rsidR="005A291C">
        <w:t>e</w:t>
      </w:r>
      <w:r>
        <w:t xml:space="preserve">. Je kompatibilní s operačními systémy Windows, </w:t>
      </w:r>
      <w:r w:rsidRPr="00523AF9">
        <w:t>MacOS a Linux</w:t>
      </w:r>
      <w:r>
        <w:t>.</w:t>
      </w:r>
    </w:p>
    <w:p w14:paraId="49D0BBE9" w14:textId="6157A24A" w:rsidR="005C127E" w:rsidRDefault="005C127E" w:rsidP="00D55650">
      <w:pPr>
        <w:pStyle w:val="Nadpis3"/>
      </w:pPr>
      <w:bookmarkStart w:id="9" w:name="_Toc143629846"/>
      <w:r>
        <w:t>Rozhraní Visual Studio Code</w:t>
      </w:r>
      <w:bookmarkEnd w:id="9"/>
    </w:p>
    <w:p w14:paraId="4DC1C59F" w14:textId="792806C6" w:rsidR="005C127E" w:rsidRPr="005C127E" w:rsidRDefault="005C127E" w:rsidP="00D55650">
      <w:pPr>
        <w:jc w:val="left"/>
        <w:rPr>
          <w:color w:val="FF0000"/>
        </w:rPr>
      </w:pPr>
      <w:r>
        <w:rPr>
          <w:noProof/>
        </w:rPr>
        <mc:AlternateContent>
          <mc:Choice Requires="wps">
            <w:drawing>
              <wp:anchor distT="0" distB="0" distL="114300" distR="114300" simplePos="0" relativeHeight="251669504" behindDoc="1" locked="0" layoutInCell="1" allowOverlap="1" wp14:anchorId="5620EF27" wp14:editId="0F3CCF53">
                <wp:simplePos x="0" y="0"/>
                <wp:positionH relativeFrom="margin">
                  <wp:align>right</wp:align>
                </wp:positionH>
                <wp:positionV relativeFrom="paragraph">
                  <wp:posOffset>3730625</wp:posOffset>
                </wp:positionV>
                <wp:extent cx="5760720" cy="396240"/>
                <wp:effectExtent l="0" t="0" r="0" b="3810"/>
                <wp:wrapTight wrapText="bothSides">
                  <wp:wrapPolygon edited="0">
                    <wp:start x="0" y="0"/>
                    <wp:lineTo x="0" y="20769"/>
                    <wp:lineTo x="21500" y="20769"/>
                    <wp:lineTo x="21500" y="0"/>
                    <wp:lineTo x="0" y="0"/>
                  </wp:wrapPolygon>
                </wp:wrapTight>
                <wp:docPr id="1157928316" name="Textové pole 1"/>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prstClr val="white"/>
                        </a:solidFill>
                        <a:ln>
                          <a:noFill/>
                        </a:ln>
                      </wps:spPr>
                      <wps:txbx>
                        <w:txbxContent>
                          <w:p w14:paraId="19B0D684" w14:textId="5C8CEA93" w:rsidR="00523AF9" w:rsidRPr="004711AD" w:rsidRDefault="00523AF9" w:rsidP="00523AF9">
                            <w:pPr>
                              <w:pStyle w:val="Titulek"/>
                              <w:rPr>
                                <w:noProof/>
                                <w:sz w:val="24"/>
                              </w:rPr>
                            </w:pPr>
                            <w:bookmarkStart w:id="10" w:name="_Toc143626252"/>
                            <w:r>
                              <w:t xml:space="preserve">Obrázek </w:t>
                            </w:r>
                            <w:r>
                              <w:fldChar w:fldCharType="begin"/>
                            </w:r>
                            <w:r>
                              <w:instrText xml:space="preserve"> SEQ Obrázek \* ARABIC </w:instrText>
                            </w:r>
                            <w:r>
                              <w:fldChar w:fldCharType="separate"/>
                            </w:r>
                            <w:r w:rsidR="00065EC9">
                              <w:rPr>
                                <w:noProof/>
                              </w:rPr>
                              <w:t>2</w:t>
                            </w:r>
                            <w:r>
                              <w:fldChar w:fldCharType="end"/>
                            </w:r>
                            <w:r>
                              <w:t xml:space="preserve"> - rozhraní Visiual Studio Code</w:t>
                            </w:r>
                            <w:bookmarkEnd w:id="10"/>
                          </w:p>
                          <w:p w14:paraId="67C5B1D5" w14:textId="77777777" w:rsidR="005C127E" w:rsidRDefault="005C12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0EF27" id="Textové pole 1" o:spid="_x0000_s1029" type="#_x0000_t202" style="position:absolute;left:0;text-align:left;margin-left:402.4pt;margin-top:293.75pt;width:453.6pt;height:31.2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CHgIAAEI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" stroked="f">
                <v:textbox inset="0,0,0,0">
                  <w:txbxContent>
                    <w:p w14:paraId="19B0D684" w14:textId="5C8CEA93" w:rsidR="00523AF9" w:rsidRPr="004711AD" w:rsidRDefault="00523AF9" w:rsidP="00523AF9">
                      <w:pPr>
                        <w:pStyle w:val="Titulek"/>
                        <w:rPr>
                          <w:noProof/>
                          <w:sz w:val="24"/>
                        </w:rPr>
                      </w:pPr>
                      <w:bookmarkStart w:id="11" w:name="_Toc143626252"/>
                      <w:r>
                        <w:t xml:space="preserve">Obrázek </w:t>
                      </w:r>
                      <w:r>
                        <w:fldChar w:fldCharType="begin"/>
                      </w:r>
                      <w:r>
                        <w:instrText xml:space="preserve"> SEQ Obrázek \* ARABIC </w:instrText>
                      </w:r>
                      <w:r>
                        <w:fldChar w:fldCharType="separate"/>
                      </w:r>
                      <w:r w:rsidR="00065EC9">
                        <w:rPr>
                          <w:noProof/>
                        </w:rPr>
                        <w:t>2</w:t>
                      </w:r>
                      <w:r>
                        <w:fldChar w:fldCharType="end"/>
                      </w:r>
                      <w:r>
                        <w:t xml:space="preserve"> - rozhraní Visiual Studio Code</w:t>
                      </w:r>
                      <w:bookmarkEnd w:id="11"/>
                    </w:p>
                    <w:p w14:paraId="67C5B1D5" w14:textId="77777777" w:rsidR="005C127E" w:rsidRDefault="005C127E"/>
                  </w:txbxContent>
                </v:textbox>
                <w10:wrap type="tight" anchorx="margin"/>
              </v:shape>
            </w:pict>
          </mc:Fallback>
        </mc:AlternateContent>
      </w:r>
      <w:r>
        <w:rPr>
          <w:noProof/>
        </w:rPr>
        <w:drawing>
          <wp:anchor distT="0" distB="0" distL="114300" distR="114300" simplePos="0" relativeHeight="251667456" behindDoc="1" locked="0" layoutInCell="1" allowOverlap="1" wp14:anchorId="6E1703A4" wp14:editId="3F3105AE">
            <wp:simplePos x="0" y="0"/>
            <wp:positionH relativeFrom="margin">
              <wp:align>right</wp:align>
            </wp:positionH>
            <wp:positionV relativeFrom="paragraph">
              <wp:posOffset>489585</wp:posOffset>
            </wp:positionV>
            <wp:extent cx="5759450" cy="3063240"/>
            <wp:effectExtent l="0" t="0" r="0" b="3810"/>
            <wp:wrapTight wrapText="bothSides">
              <wp:wrapPolygon edited="0">
                <wp:start x="0" y="0"/>
                <wp:lineTo x="0" y="21493"/>
                <wp:lineTo x="21505" y="21493"/>
                <wp:lineTo x="21505" y="0"/>
                <wp:lineTo x="0" y="0"/>
              </wp:wrapPolygon>
            </wp:wrapTight>
            <wp:docPr id="10858476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7672" name="Obrázek 1"/>
                    <pic:cNvPicPr/>
                  </pic:nvPicPr>
                  <pic:blipFill>
                    <a:blip r:embed="rId14">
                      <a:extLst>
                        <a:ext uri="{28A0092B-C50C-407E-A947-70E740481C1C}">
                          <a14:useLocalDpi xmlns:a14="http://schemas.microsoft.com/office/drawing/2010/main" val="0"/>
                        </a:ext>
                      </a:extLst>
                    </a:blip>
                    <a:stretch>
                      <a:fillRect/>
                    </a:stretch>
                  </pic:blipFill>
                  <pic:spPr>
                    <a:xfrm>
                      <a:off x="0" y="0"/>
                      <a:ext cx="5759450" cy="3063240"/>
                    </a:xfrm>
                    <a:prstGeom prst="rect">
                      <a:avLst/>
                    </a:prstGeom>
                  </pic:spPr>
                </pic:pic>
              </a:graphicData>
            </a:graphic>
          </wp:anchor>
        </w:drawing>
      </w:r>
    </w:p>
    <w:p w14:paraId="7E99176C" w14:textId="0EE3D9FD" w:rsidR="00523AF9" w:rsidRDefault="00722A08" w:rsidP="00D55650">
      <w:pPr>
        <w:jc w:val="left"/>
      </w:pPr>
      <w:r>
        <w:t>Rozhraní softwaru obsahuje pracovní plochu (</w:t>
      </w:r>
      <w:r w:rsidR="005A291C">
        <w:t>O</w:t>
      </w:r>
      <w:r>
        <w:t>br</w:t>
      </w:r>
      <w:r w:rsidR="005A291C">
        <w:t>.</w:t>
      </w:r>
      <w:r>
        <w:t xml:space="preserve"> 2.1), na které se zobrazuje a upravuje kód. </w:t>
      </w:r>
    </w:p>
    <w:p w14:paraId="724EC459" w14:textId="107D92D9" w:rsidR="009D13B5" w:rsidRDefault="00173DA4" w:rsidP="00D55650">
      <w:pPr>
        <w:jc w:val="left"/>
      </w:pPr>
      <w:r>
        <w:t>Na vrchu rozhraní je horní lišta</w:t>
      </w:r>
      <w:r w:rsidR="00722A08">
        <w:t xml:space="preserve"> (</w:t>
      </w:r>
      <w:r w:rsidR="005A291C">
        <w:t>O</w:t>
      </w:r>
      <w:r w:rsidR="00722A08">
        <w:t>br</w:t>
      </w:r>
      <w:r w:rsidR="005A291C">
        <w:t>.</w:t>
      </w:r>
      <w:r w:rsidR="00722A08">
        <w:t xml:space="preserve"> 2.2), velkou část jejího obsahu zabírá</w:t>
      </w:r>
      <w:r>
        <w:t xml:space="preserve"> </w:t>
      </w:r>
      <w:r w:rsidR="009D13B5">
        <w:t>vyhledávání,</w:t>
      </w:r>
      <w:r>
        <w:t xml:space="preserve"> přes které lze </w:t>
      </w:r>
      <w:r w:rsidR="009D13B5">
        <w:t>vyhledat soubor</w:t>
      </w:r>
      <w:r>
        <w:t xml:space="preserve"> či složku, lze využít funkce Go to Symbol in </w:t>
      </w:r>
      <w:r w:rsidR="009D13B5">
        <w:t>Editor, která vyhledá symbol nebo tag, který byl zadán. Vpravo se nachází klasické funkce, díky kterým lze okno zavřít, zmenšit nebo zvětšit. Hned vedle se nachází ikony oken, které otevírají okrajové lišty, uživatel si tak může změnit</w:t>
      </w:r>
      <w:r w:rsidR="005A291C">
        <w:t xml:space="preserve"> náhled</w:t>
      </w:r>
      <w:r w:rsidR="00420873">
        <w:t xml:space="preserve">, které lišty budou vidět a které budou skryté. </w:t>
      </w:r>
    </w:p>
    <w:p w14:paraId="580C2584" w14:textId="48CAA6C3" w:rsidR="00420873" w:rsidRDefault="00420873" w:rsidP="00D55650">
      <w:pPr>
        <w:jc w:val="left"/>
      </w:pPr>
      <w:r>
        <w:t xml:space="preserve">Na levé části se nachází hlavní menu, </w:t>
      </w:r>
      <w:r w:rsidR="005A291C">
        <w:t>obsahující</w:t>
      </w:r>
      <w:r>
        <w:t xml:space="preserve"> </w:t>
      </w:r>
      <w:r w:rsidR="003A507A">
        <w:t>jednotlivé lišty, které se rozbalí po kliknutí.</w:t>
      </w:r>
      <w:r>
        <w:t xml:space="preserve"> </w:t>
      </w:r>
      <w:r w:rsidR="003A507A">
        <w:t>J</w:t>
      </w:r>
      <w:r>
        <w:t xml:space="preserve">ako první </w:t>
      </w:r>
      <w:r w:rsidR="003A507A">
        <w:t xml:space="preserve">možnost </w:t>
      </w:r>
      <w:r>
        <w:t>„file“</w:t>
      </w:r>
      <w:r w:rsidR="005A291C">
        <w:t>,</w:t>
      </w:r>
      <w:r>
        <w:t xml:space="preserve"> </w:t>
      </w:r>
      <w:r w:rsidR="009D1E0F">
        <w:t>jejíž pomocí</w:t>
      </w:r>
      <w:r>
        <w:t xml:space="preserve"> lze manipulovat s oknem, složkou či souborem. Dále „edit“</w:t>
      </w:r>
      <w:r w:rsidR="003A507A">
        <w:t xml:space="preserve">, </w:t>
      </w:r>
      <w:r w:rsidR="005A291C">
        <w:t>obsahující</w:t>
      </w:r>
      <w:r w:rsidR="003A507A">
        <w:t xml:space="preserve"> možnosti</w:t>
      </w:r>
      <w:r w:rsidR="009D1E0F">
        <w:t>, které umožňují vrátit</w:t>
      </w:r>
      <w:r w:rsidR="003A507A">
        <w:t xml:space="preserve"> proveden</w:t>
      </w:r>
      <w:r w:rsidR="009D1E0F">
        <w:t>é</w:t>
      </w:r>
      <w:r w:rsidR="003A507A">
        <w:t xml:space="preserve"> kroky, </w:t>
      </w:r>
      <w:r w:rsidR="003A507A">
        <w:lastRenderedPageBreak/>
        <w:t>kopírovat text, složky nebo soubory, ty pak následně vkládat. Také vyhledávat ve složkách či souborech. Dále menu obsahuje „selection“, která nabízí možnosti při práci s vybraným textem.  Následuje „view</w:t>
      </w:r>
      <w:r w:rsidR="00D4622D">
        <w:t>“,</w:t>
      </w:r>
      <w:r w:rsidR="009D1E0F">
        <w:t xml:space="preserve"> </w:t>
      </w:r>
      <w:r w:rsidR="005A291C">
        <w:t>upravující</w:t>
      </w:r>
      <w:r w:rsidR="009D1E0F">
        <w:t xml:space="preserve">, jaké </w:t>
      </w:r>
      <w:r w:rsidR="003A507A">
        <w:t xml:space="preserve">prvky rozhraní budou zobrazovány. </w:t>
      </w:r>
      <w:r w:rsidR="00D4622D">
        <w:t>Lišta „Go“ nabízí rychlou cestu k funkci či prvku. Poslední lišty nabízí „Run“, „Terminal“ a „Help“.</w:t>
      </w:r>
    </w:p>
    <w:p w14:paraId="36A3A79C" w14:textId="54F6CE31" w:rsidR="00D4622D" w:rsidRDefault="00D4622D" w:rsidP="00D55650">
      <w:pPr>
        <w:jc w:val="left"/>
      </w:pPr>
      <w:r>
        <w:t xml:space="preserve">Na levé straně obrazovky (Obr. 2.3) se nachází ikony „Explorer“, „Search“, „Source control“, „Run and Debug“ a „Extensions“. Explorer zobrazuje právě otevřenou složku a její obsah. Search slouží k vyhledávání textu ve složkách.  Source control umožňuje spolupráci se softwarem </w:t>
      </w:r>
      <w:r w:rsidR="00CB1686">
        <w:t xml:space="preserve">Github. Díky extensions lze stahovat rozšíření. </w:t>
      </w:r>
    </w:p>
    <w:p w14:paraId="5624DFC8" w14:textId="40A0A199" w:rsidR="00CB1686" w:rsidRDefault="00CB1686" w:rsidP="00D55650">
      <w:pPr>
        <w:jc w:val="left"/>
      </w:pPr>
      <w:r>
        <w:t>Spodní lišta (Obr. 2.4) zobrazuje vpravo problémy a chyby.  Na pravé straně</w:t>
      </w:r>
      <w:r w:rsidR="009D1E0F">
        <w:t xml:space="preserve"> je umístěna</w:t>
      </w:r>
      <w:r>
        <w:t xml:space="preserve"> notifikace a po stažení rozšíření i spuštění Liveserveru. </w:t>
      </w:r>
    </w:p>
    <w:p w14:paraId="09BE31AB" w14:textId="16DE40F3" w:rsidR="00AA5F0A" w:rsidRPr="00AA5F0A" w:rsidRDefault="009D1E0F" w:rsidP="009D1E0F">
      <w:pPr>
        <w:pStyle w:val="Nadpis1"/>
      </w:pPr>
      <w:bookmarkStart w:id="12" w:name="_Toc143629847"/>
      <w:r>
        <w:lastRenderedPageBreak/>
        <w:t>Metodika</w:t>
      </w:r>
      <w:bookmarkEnd w:id="12"/>
    </w:p>
    <w:p w14:paraId="6E2C9B12" w14:textId="24EAC5D5" w:rsidR="00A758D8" w:rsidRDefault="001874C6" w:rsidP="00D55650">
      <w:pPr>
        <w:pStyle w:val="Nadpis2"/>
      </w:pPr>
      <w:bookmarkStart w:id="13" w:name="_Toc143629848"/>
      <w:r>
        <w:t>Požadavky klienta</w:t>
      </w:r>
      <w:bookmarkEnd w:id="13"/>
    </w:p>
    <w:p w14:paraId="4783B5DA" w14:textId="04F2CDCC" w:rsidR="00FD3CD7" w:rsidRDefault="001874C6" w:rsidP="00D55650">
      <w:pPr>
        <w:jc w:val="left"/>
      </w:pPr>
      <w:r>
        <w:t xml:space="preserve">V této kapitole </w:t>
      </w:r>
      <w:r w:rsidR="009D1E0F">
        <w:t>je popsán</w:t>
      </w:r>
      <w:r>
        <w:t xml:space="preserve"> postup při domluv</w:t>
      </w:r>
      <w:r w:rsidR="00AB50D4">
        <w:t>ě</w:t>
      </w:r>
      <w:r>
        <w:t xml:space="preserve"> s klientem, tedy s majitelkou Jezdecké stáje Vydlákov (dále jen JSV)</w:t>
      </w:r>
      <w:r w:rsidR="009D1E0F">
        <w:t>,</w:t>
      </w:r>
      <w:r w:rsidR="00FD3CD7">
        <w:t xml:space="preserve"> </w:t>
      </w:r>
      <w:r w:rsidR="009D1E0F">
        <w:t>p</w:t>
      </w:r>
      <w:r w:rsidR="00FD3CD7">
        <w:t>aní Martin</w:t>
      </w:r>
      <w:r w:rsidR="009D1E0F">
        <w:t>ou</w:t>
      </w:r>
      <w:r w:rsidR="00FD3CD7">
        <w:t xml:space="preserve"> Lankašov</w:t>
      </w:r>
      <w:r w:rsidR="009D1E0F">
        <w:t>ou</w:t>
      </w:r>
      <w:r>
        <w:t>.</w:t>
      </w:r>
      <w:r w:rsidR="00AB50D4">
        <w:t xml:space="preserve"> </w:t>
      </w:r>
    </w:p>
    <w:p w14:paraId="630B72B6" w14:textId="649C5D41" w:rsidR="00F56BFE" w:rsidRDefault="00FD3CD7" w:rsidP="00D55650">
      <w:pPr>
        <w:jc w:val="left"/>
      </w:pPr>
      <w:r>
        <w:t xml:space="preserve">S paní Lankašovou jsme se </w:t>
      </w:r>
      <w:r w:rsidR="009D1E0F">
        <w:t xml:space="preserve">autorka </w:t>
      </w:r>
      <w:r>
        <w:t>opakovaně sešl</w:t>
      </w:r>
      <w:r w:rsidR="009D1E0F">
        <w:t>a</w:t>
      </w:r>
      <w:r>
        <w:t xml:space="preserve"> a dohodl</w:t>
      </w:r>
      <w:r w:rsidR="009D1E0F">
        <w:t>a</w:t>
      </w:r>
      <w:r>
        <w:t xml:space="preserve"> se na zachování textů</w:t>
      </w:r>
      <w:r>
        <w:t xml:space="preserve"> a většiny</w:t>
      </w:r>
      <w:r>
        <w:t xml:space="preserve"> starších fotografi</w:t>
      </w:r>
      <w:r w:rsidR="009D1E0F">
        <w:t>í</w:t>
      </w:r>
      <w:r>
        <w:t xml:space="preserve">. </w:t>
      </w:r>
      <w:r w:rsidR="009D1E0F">
        <w:t>Se souhlasem klientky n</w:t>
      </w:r>
      <w:r>
        <w:t xml:space="preserve">avrhla </w:t>
      </w:r>
      <w:r w:rsidR="00E679B5">
        <w:t xml:space="preserve">autorka </w:t>
      </w:r>
      <w:r>
        <w:t xml:space="preserve">přidání cen jednotlivých služeb v sekci </w:t>
      </w:r>
      <w:r w:rsidR="009D1E0F">
        <w:t>C</w:t>
      </w:r>
      <w:r>
        <w:t xml:space="preserve">eník. </w:t>
      </w:r>
      <w:r w:rsidR="0041262D">
        <w:t>Také se rozhodl</w:t>
      </w:r>
      <w:r w:rsidR="00E679B5">
        <w:t>a</w:t>
      </w:r>
      <w:r w:rsidR="0041262D">
        <w:t xml:space="preserve">, že stránka „Koně“ bude pouze </w:t>
      </w:r>
      <w:r w:rsidR="00F56BFE">
        <w:t>jedna, obsah</w:t>
      </w:r>
      <w:r w:rsidR="00847530">
        <w:t xml:space="preserve"> ze stránek „Soukromí koně“ a „Naši koně“ bude tedy </w:t>
      </w:r>
      <w:r w:rsidR="00F56BFE">
        <w:t>sloučen, navigace zůstane, ale s jiným designem</w:t>
      </w:r>
      <w:r w:rsidR="00E679B5">
        <w:t xml:space="preserve"> a umístěním</w:t>
      </w:r>
      <w:r w:rsidR="00F56BFE">
        <w:t xml:space="preserve">. Dále si </w:t>
      </w:r>
      <w:r w:rsidR="00E679B5">
        <w:t xml:space="preserve">zadavatelka </w:t>
      </w:r>
      <w:r w:rsidR="00F56BFE">
        <w:t>přála, aby do této sekce byly přidány chybějící koně, informace</w:t>
      </w:r>
      <w:r w:rsidR="00E679B5">
        <w:t xml:space="preserve"> o nich</w:t>
      </w:r>
      <w:r w:rsidR="00F56BFE">
        <w:t xml:space="preserve"> a fotografie. Místo více fotografi</w:t>
      </w:r>
      <w:r w:rsidR="00E679B5">
        <w:t>í</w:t>
      </w:r>
      <w:r w:rsidR="00F56BFE">
        <w:t xml:space="preserve"> u jednoho koně se </w:t>
      </w:r>
      <w:r w:rsidR="00E679B5">
        <w:t>roz</w:t>
      </w:r>
      <w:r w:rsidR="00F56BFE">
        <w:t>hodl</w:t>
      </w:r>
      <w:r w:rsidR="00E679B5">
        <w:t>a</w:t>
      </w:r>
      <w:r w:rsidR="00F56BFE">
        <w:t xml:space="preserve">, že </w:t>
      </w:r>
      <w:r w:rsidR="00E679B5">
        <w:t xml:space="preserve">bude použita </w:t>
      </w:r>
      <w:r w:rsidR="00F56BFE">
        <w:t>jen jedn</w:t>
      </w:r>
      <w:r w:rsidR="00E679B5">
        <w:t>a</w:t>
      </w:r>
      <w:r w:rsidR="00F56BFE">
        <w:t>.</w:t>
      </w:r>
      <w:r w:rsidR="00790A0C">
        <w:t xml:space="preserve"> </w:t>
      </w:r>
    </w:p>
    <w:p w14:paraId="6AE88CA7" w14:textId="60D192D8" w:rsidR="00790A0C" w:rsidRDefault="00790A0C" w:rsidP="00D55650">
      <w:pPr>
        <w:jc w:val="left"/>
      </w:pPr>
      <w:r>
        <w:t xml:space="preserve">Další požadavek byl </w:t>
      </w:r>
      <w:r w:rsidR="00E679B5">
        <w:t xml:space="preserve">na </w:t>
      </w:r>
      <w:r>
        <w:t>využ</w:t>
      </w:r>
      <w:r w:rsidR="00E679B5">
        <w:t>ití</w:t>
      </w:r>
      <w:r>
        <w:t xml:space="preserve"> sociální</w:t>
      </w:r>
      <w:r w:rsidR="00E679B5">
        <w:t>ch</w:t>
      </w:r>
      <w:r>
        <w:t xml:space="preserve"> sít</w:t>
      </w:r>
      <w:r w:rsidR="00E679B5">
        <w:t>í,</w:t>
      </w:r>
      <w:r>
        <w:t xml:space="preserve"> a to konkrétně Instagram</w:t>
      </w:r>
      <w:r w:rsidR="00E679B5">
        <w:t>u</w:t>
      </w:r>
      <w:r>
        <w:t>, na který by se okazovalo ve footeru stránky a v kontaktech.</w:t>
      </w:r>
    </w:p>
    <w:p w14:paraId="2C708AFE" w14:textId="37CB7766" w:rsidR="00FD3CD7" w:rsidRDefault="00FD3CD7" w:rsidP="00D55650">
      <w:pPr>
        <w:jc w:val="left"/>
      </w:pPr>
      <w:r>
        <w:t xml:space="preserve">U původního webu platila majitelka  </w:t>
      </w:r>
      <w:r w:rsidR="00E679B5">
        <w:t xml:space="preserve">za </w:t>
      </w:r>
      <w:r>
        <w:t>hosting</w:t>
      </w:r>
      <w:r w:rsidR="00E679B5">
        <w:t xml:space="preserve"> </w:t>
      </w:r>
      <w:r>
        <w:t xml:space="preserve"> </w:t>
      </w:r>
      <w:r w:rsidR="00E679B5">
        <w:t xml:space="preserve">cenu </w:t>
      </w:r>
      <w:r>
        <w:t>800</w:t>
      </w:r>
      <w:r w:rsidR="00E679B5">
        <w:t>,-</w:t>
      </w:r>
      <w:r>
        <w:t xml:space="preserve"> Kč ročně, a proto si přála</w:t>
      </w:r>
      <w:r w:rsidR="00E679B5">
        <w:t xml:space="preserve"> zachovat</w:t>
      </w:r>
      <w:r>
        <w:t xml:space="preserve"> podobnou částku. Souhlasila i s nákupem vlastní domény. </w:t>
      </w:r>
    </w:p>
    <w:p w14:paraId="2072553D" w14:textId="750719AA" w:rsidR="00715D3A" w:rsidRDefault="00FD3CD7" w:rsidP="00D55650">
      <w:pPr>
        <w:jc w:val="left"/>
      </w:pPr>
      <w:r>
        <w:t>Na základě těchto požadavků jsem vytvořila katalog požadavků.</w:t>
      </w:r>
    </w:p>
    <w:p w14:paraId="607B909A" w14:textId="77777777" w:rsidR="00CF065F" w:rsidRDefault="00CF065F" w:rsidP="00D55650">
      <w:pPr>
        <w:jc w:val="left"/>
      </w:pPr>
    </w:p>
    <w:p w14:paraId="655A7C14" w14:textId="5B102B75" w:rsidR="001874C6" w:rsidRDefault="00372DCA" w:rsidP="00D55650">
      <w:pPr>
        <w:pStyle w:val="Nadpis2"/>
      </w:pPr>
      <w:bookmarkStart w:id="14" w:name="_Toc143629849"/>
      <w:r>
        <w:lastRenderedPageBreak/>
        <w:t>Analýza původních webových stránek</w:t>
      </w:r>
      <w:bookmarkEnd w:id="14"/>
    </w:p>
    <w:p w14:paraId="00A2E108" w14:textId="6058C528" w:rsidR="00F10165" w:rsidRDefault="00E679B5" w:rsidP="00D55650">
      <w:pPr>
        <w:jc w:val="left"/>
      </w:pPr>
      <w:r>
        <w:rPr>
          <w:noProof/>
        </w:rPr>
        <mc:AlternateContent>
          <mc:Choice Requires="wps">
            <w:drawing>
              <wp:anchor distT="0" distB="0" distL="114300" distR="114300" simplePos="0" relativeHeight="251672576" behindDoc="0" locked="0" layoutInCell="1" allowOverlap="1" wp14:anchorId="46AB8A46" wp14:editId="7D51071A">
                <wp:simplePos x="0" y="0"/>
                <wp:positionH relativeFrom="margin">
                  <wp:align>right</wp:align>
                </wp:positionH>
                <wp:positionV relativeFrom="paragraph">
                  <wp:posOffset>7672070</wp:posOffset>
                </wp:positionV>
                <wp:extent cx="5760720" cy="635"/>
                <wp:effectExtent l="0" t="0" r="0" b="0"/>
                <wp:wrapSquare wrapText="bothSides"/>
                <wp:docPr id="197107691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CAFFA6" w14:textId="7411C174" w:rsidR="0041262D" w:rsidRPr="00FF75CC" w:rsidRDefault="0041262D" w:rsidP="0041262D">
                            <w:pPr>
                              <w:pStyle w:val="Titulek"/>
                              <w:rPr>
                                <w:noProof/>
                                <w:sz w:val="24"/>
                              </w:rPr>
                            </w:pPr>
                            <w:bookmarkStart w:id="15" w:name="_Toc143626253"/>
                            <w:r>
                              <w:t xml:space="preserve">Obrázek </w:t>
                            </w:r>
                            <w:r>
                              <w:fldChar w:fldCharType="begin"/>
                            </w:r>
                            <w:r>
                              <w:instrText xml:space="preserve"> SEQ Obrázek \* ARABIC </w:instrText>
                            </w:r>
                            <w:r>
                              <w:fldChar w:fldCharType="separate"/>
                            </w:r>
                            <w:r w:rsidR="00065EC9">
                              <w:rPr>
                                <w:noProof/>
                              </w:rPr>
                              <w:t>3</w:t>
                            </w:r>
                            <w:r>
                              <w:fldChar w:fldCharType="end"/>
                            </w:r>
                            <w:r w:rsidR="00065EC9">
                              <w:t xml:space="preserve"> </w:t>
                            </w:r>
                            <w:r>
                              <w:t xml:space="preserve"> Printscreen staré stránky JS Vydlakov – sekce koně</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8A46" id="_x0000_s1030" type="#_x0000_t202" style="position:absolute;left:0;text-align:left;margin-left:402.4pt;margin-top:604.1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" stroked="f">
                <v:textbox style="mso-fit-shape-to-text:t" inset="0,0,0,0">
                  <w:txbxContent>
                    <w:p w14:paraId="6DCAFFA6" w14:textId="7411C174" w:rsidR="0041262D" w:rsidRPr="00FF75CC" w:rsidRDefault="0041262D" w:rsidP="0041262D">
                      <w:pPr>
                        <w:pStyle w:val="Titulek"/>
                        <w:rPr>
                          <w:noProof/>
                          <w:sz w:val="24"/>
                        </w:rPr>
                      </w:pPr>
                      <w:bookmarkStart w:id="16" w:name="_Toc143626253"/>
                      <w:r>
                        <w:t xml:space="preserve">Obrázek </w:t>
                      </w:r>
                      <w:r>
                        <w:fldChar w:fldCharType="begin"/>
                      </w:r>
                      <w:r>
                        <w:instrText xml:space="preserve"> SEQ Obrázek \* ARABIC </w:instrText>
                      </w:r>
                      <w:r>
                        <w:fldChar w:fldCharType="separate"/>
                      </w:r>
                      <w:r w:rsidR="00065EC9">
                        <w:rPr>
                          <w:noProof/>
                        </w:rPr>
                        <w:t>3</w:t>
                      </w:r>
                      <w:r>
                        <w:fldChar w:fldCharType="end"/>
                      </w:r>
                      <w:r w:rsidR="00065EC9">
                        <w:t xml:space="preserve"> </w:t>
                      </w:r>
                      <w:r>
                        <w:t xml:space="preserve"> Printscreen staré stránky JS Vydlakov – sekce koně</w:t>
                      </w:r>
                      <w:bookmarkEnd w:id="16"/>
                    </w:p>
                  </w:txbxContent>
                </v:textbox>
                <w10:wrap type="square" anchorx="margin"/>
              </v:shape>
            </w:pict>
          </mc:Fallback>
        </mc:AlternateContent>
      </w:r>
      <w:r>
        <w:rPr>
          <w:noProof/>
        </w:rPr>
        <w:drawing>
          <wp:anchor distT="0" distB="0" distL="114300" distR="114300" simplePos="0" relativeHeight="251670528" behindDoc="0" locked="0" layoutInCell="1" allowOverlap="1" wp14:anchorId="455BBFFF" wp14:editId="7AC8BA5D">
            <wp:simplePos x="0" y="0"/>
            <wp:positionH relativeFrom="margin">
              <wp:align>right</wp:align>
            </wp:positionH>
            <wp:positionV relativeFrom="paragraph">
              <wp:posOffset>4883785</wp:posOffset>
            </wp:positionV>
            <wp:extent cx="5760720" cy="2670175"/>
            <wp:effectExtent l="0" t="0" r="0" b="0"/>
            <wp:wrapSquare wrapText="bothSides"/>
            <wp:docPr id="22392321" name="Obrázek 2"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21" name="Obrázek 2" descr="Obsah obrázku text, snímek obrazovky, Multimediální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pic:spPr>
                </pic:pic>
              </a:graphicData>
            </a:graphic>
          </wp:anchor>
        </w:drawing>
      </w:r>
      <w:r w:rsidRPr="00F10165">
        <w:rPr>
          <w:noProof/>
        </w:rPr>
        <w:drawing>
          <wp:anchor distT="0" distB="0" distL="114300" distR="114300" simplePos="0" relativeHeight="251664384" behindDoc="0" locked="0" layoutInCell="1" allowOverlap="1" wp14:anchorId="553625A2" wp14:editId="77D6E0EE">
            <wp:simplePos x="0" y="0"/>
            <wp:positionH relativeFrom="margin">
              <wp:align>right</wp:align>
            </wp:positionH>
            <wp:positionV relativeFrom="paragraph">
              <wp:posOffset>1585595</wp:posOffset>
            </wp:positionV>
            <wp:extent cx="5760720" cy="2689225"/>
            <wp:effectExtent l="0" t="0" r="0" b="0"/>
            <wp:wrapTopAndBottom/>
            <wp:docPr id="1679007678" name="Obrázek 1" descr="Obsah obrázku text, vizitka,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678" name="Obrázek 1" descr="Obsah obrázku text, vizitka, snímek obrazovky,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0B5B2EC" wp14:editId="1E6AF863">
                <wp:simplePos x="0" y="0"/>
                <wp:positionH relativeFrom="margin">
                  <wp:align>right</wp:align>
                </wp:positionH>
                <wp:positionV relativeFrom="paragraph">
                  <wp:posOffset>4301490</wp:posOffset>
                </wp:positionV>
                <wp:extent cx="5760720" cy="635"/>
                <wp:effectExtent l="0" t="0" r="0" b="0"/>
                <wp:wrapTopAndBottom/>
                <wp:docPr id="63099315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E22633" w14:textId="07BC57E6" w:rsidR="00F10165" w:rsidRPr="00AC1F03" w:rsidRDefault="00F10165" w:rsidP="00F10165">
                            <w:pPr>
                              <w:pStyle w:val="Titulek"/>
                              <w:rPr>
                                <w:sz w:val="24"/>
                              </w:rPr>
                            </w:pPr>
                            <w:bookmarkStart w:id="17" w:name="_Toc143626254"/>
                            <w:r>
                              <w:t xml:space="preserve">Obrázek </w:t>
                            </w:r>
                            <w:r>
                              <w:fldChar w:fldCharType="begin"/>
                            </w:r>
                            <w:r>
                              <w:instrText xml:space="preserve"> SEQ Obrázek \* ARABIC </w:instrText>
                            </w:r>
                            <w:r>
                              <w:fldChar w:fldCharType="separate"/>
                            </w:r>
                            <w:r w:rsidR="00065EC9">
                              <w:rPr>
                                <w:noProof/>
                              </w:rPr>
                              <w:t>4</w:t>
                            </w:r>
                            <w:r>
                              <w:rPr>
                                <w:noProof/>
                              </w:rPr>
                              <w:fldChar w:fldCharType="end"/>
                            </w:r>
                            <w:r>
                              <w:t xml:space="preserve"> ukázka homepage starého webu</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B2EC" id="_x0000_s1031" type="#_x0000_t202" style="position:absolute;left:0;text-align:left;margin-left:402.4pt;margin-top:338.7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" stroked="f">
                <v:textbox style="mso-fit-shape-to-text:t" inset="0,0,0,0">
                  <w:txbxContent>
                    <w:p w14:paraId="75E22633" w14:textId="07BC57E6" w:rsidR="00F10165" w:rsidRPr="00AC1F03" w:rsidRDefault="00F10165" w:rsidP="00F10165">
                      <w:pPr>
                        <w:pStyle w:val="Titulek"/>
                        <w:rPr>
                          <w:sz w:val="24"/>
                        </w:rPr>
                      </w:pPr>
                      <w:bookmarkStart w:id="18" w:name="_Toc143626254"/>
                      <w:r>
                        <w:t xml:space="preserve">Obrázek </w:t>
                      </w:r>
                      <w:r>
                        <w:fldChar w:fldCharType="begin"/>
                      </w:r>
                      <w:r>
                        <w:instrText xml:space="preserve"> SEQ Obrázek \* ARABIC </w:instrText>
                      </w:r>
                      <w:r>
                        <w:fldChar w:fldCharType="separate"/>
                      </w:r>
                      <w:r w:rsidR="00065EC9">
                        <w:rPr>
                          <w:noProof/>
                        </w:rPr>
                        <w:t>4</w:t>
                      </w:r>
                      <w:r>
                        <w:rPr>
                          <w:noProof/>
                        </w:rPr>
                        <w:fldChar w:fldCharType="end"/>
                      </w:r>
                      <w:r>
                        <w:t xml:space="preserve"> ukázka homepage starého webu</w:t>
                      </w:r>
                      <w:bookmarkEnd w:id="18"/>
                    </w:p>
                  </w:txbxContent>
                </v:textbox>
                <w10:wrap type="topAndBottom" anchorx="margin"/>
              </v:shape>
            </w:pict>
          </mc:Fallback>
        </mc:AlternateContent>
      </w:r>
      <w:r>
        <w:t>Autorka p</w:t>
      </w:r>
      <w:r w:rsidR="00F10165">
        <w:t>o</w:t>
      </w:r>
      <w:r w:rsidR="00372DCA">
        <w:t>stupně prohlédla všechny sekce původních webových stránek</w:t>
      </w:r>
      <w:r>
        <w:t>,</w:t>
      </w:r>
      <w:r w:rsidR="00372DCA">
        <w:t xml:space="preserve"> umístěných na doméně: </w:t>
      </w:r>
      <w:hyperlink r:id="rId17" w:history="1">
        <w:r w:rsidR="00372DCA" w:rsidRPr="00B7683E">
          <w:rPr>
            <w:rStyle w:val="Hypertextovodkaz"/>
          </w:rPr>
          <w:t>https://vydlakov.wbs.cz/</w:t>
        </w:r>
      </w:hyperlink>
      <w:r w:rsidR="00372DCA">
        <w:t>.</w:t>
      </w:r>
      <w:r w:rsidR="00135E4A">
        <w:t xml:space="preserve"> Stránky byly nepřehledné</w:t>
      </w:r>
      <w:r w:rsidR="008F3C65">
        <w:t xml:space="preserve">, na každé stránce byla navigace navíc, která ve většině případů odkazovala sama na sebe. Logo bylo vloženo pouze jako obrázek. Většina textů měla nesmyslně zvolenou barvu. Zvolená šablona </w:t>
      </w:r>
      <w:r>
        <w:t xml:space="preserve">autorce </w:t>
      </w:r>
      <w:r w:rsidR="008F3C65">
        <w:t xml:space="preserve">nepřipadala pro web stáje vhodná. </w:t>
      </w:r>
      <w:r w:rsidR="00F579DD">
        <w:t>Nejvíce vadilo, že W</w:t>
      </w:r>
      <w:r w:rsidR="008F3C65">
        <w:t>eb nebyl responzivní, a tak na malých displejích</w:t>
      </w:r>
      <w:r w:rsidR="00F579DD">
        <w:t xml:space="preserve"> působil zmateným dojmem.</w:t>
      </w:r>
    </w:p>
    <w:p w14:paraId="18F3A21F" w14:textId="7AE2D25A" w:rsidR="0041262D" w:rsidRDefault="001E22A6" w:rsidP="00F579DD">
      <w:pPr>
        <w:jc w:val="left"/>
      </w:pPr>
      <w:r>
        <w:rPr>
          <w:noProof/>
        </w:rPr>
        <w:lastRenderedPageBreak/>
        <mc:AlternateContent>
          <mc:Choice Requires="wps">
            <w:drawing>
              <wp:anchor distT="0" distB="0" distL="114300" distR="114300" simplePos="0" relativeHeight="251675648" behindDoc="0" locked="0" layoutInCell="1" allowOverlap="1" wp14:anchorId="78589868" wp14:editId="728C5172">
                <wp:simplePos x="0" y="0"/>
                <wp:positionH relativeFrom="column">
                  <wp:posOffset>0</wp:posOffset>
                </wp:positionH>
                <wp:positionV relativeFrom="paragraph">
                  <wp:posOffset>6652260</wp:posOffset>
                </wp:positionV>
                <wp:extent cx="5760720" cy="635"/>
                <wp:effectExtent l="0" t="0" r="0" b="0"/>
                <wp:wrapSquare wrapText="bothSides"/>
                <wp:docPr id="152230748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9DD041" w14:textId="65ED681F" w:rsidR="001E22A6" w:rsidRPr="004C1444" w:rsidRDefault="001E22A6" w:rsidP="001E22A6">
                            <w:pPr>
                              <w:pStyle w:val="Titulek"/>
                              <w:rPr>
                                <w:noProof/>
                                <w:sz w:val="24"/>
                              </w:rPr>
                            </w:pPr>
                            <w:bookmarkStart w:id="19" w:name="_Toc143626255"/>
                            <w:r>
                              <w:t xml:space="preserve">Obrázek </w:t>
                            </w:r>
                            <w:r>
                              <w:fldChar w:fldCharType="begin"/>
                            </w:r>
                            <w:r>
                              <w:instrText xml:space="preserve"> SEQ Obrázek \* ARABIC </w:instrText>
                            </w:r>
                            <w:r>
                              <w:fldChar w:fldCharType="separate"/>
                            </w:r>
                            <w:r w:rsidR="00065EC9">
                              <w:rPr>
                                <w:noProof/>
                              </w:rPr>
                              <w:t>5</w:t>
                            </w:r>
                            <w:r>
                              <w:fldChar w:fldCharType="end"/>
                            </w:r>
                            <w:r w:rsidR="00065EC9">
                              <w:t xml:space="preserve"> </w:t>
                            </w:r>
                            <w:r>
                              <w:t xml:space="preserve"> Printscreen – JS vydlakov naši kone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89868" id="_x0000_s1032" type="#_x0000_t202" style="position:absolute;left:0;text-align:left;margin-left:0;margin-top:523.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" stroked="f">
                <v:textbox style="mso-fit-shape-to-text:t" inset="0,0,0,0">
                  <w:txbxContent>
                    <w:p w14:paraId="339DD041" w14:textId="65ED681F" w:rsidR="001E22A6" w:rsidRPr="004C1444" w:rsidRDefault="001E22A6" w:rsidP="001E22A6">
                      <w:pPr>
                        <w:pStyle w:val="Titulek"/>
                        <w:rPr>
                          <w:noProof/>
                          <w:sz w:val="24"/>
                        </w:rPr>
                      </w:pPr>
                      <w:bookmarkStart w:id="20" w:name="_Toc143626255"/>
                      <w:r>
                        <w:t xml:space="preserve">Obrázek </w:t>
                      </w:r>
                      <w:r>
                        <w:fldChar w:fldCharType="begin"/>
                      </w:r>
                      <w:r>
                        <w:instrText xml:space="preserve"> SEQ Obrázek \* ARABIC </w:instrText>
                      </w:r>
                      <w:r>
                        <w:fldChar w:fldCharType="separate"/>
                      </w:r>
                      <w:r w:rsidR="00065EC9">
                        <w:rPr>
                          <w:noProof/>
                        </w:rPr>
                        <w:t>5</w:t>
                      </w:r>
                      <w:r>
                        <w:fldChar w:fldCharType="end"/>
                      </w:r>
                      <w:r w:rsidR="00065EC9">
                        <w:t xml:space="preserve"> </w:t>
                      </w:r>
                      <w:r>
                        <w:t xml:space="preserve"> Printscreen – JS vydlakov naši kone</w:t>
                      </w:r>
                      <w:bookmarkEnd w:id="20"/>
                    </w:p>
                  </w:txbxContent>
                </v:textbox>
                <w10:wrap type="square"/>
              </v:shape>
            </w:pict>
          </mc:Fallback>
        </mc:AlternateContent>
      </w:r>
      <w:r>
        <w:rPr>
          <w:noProof/>
        </w:rPr>
        <w:drawing>
          <wp:anchor distT="0" distB="0" distL="114300" distR="114300" simplePos="0" relativeHeight="251673600" behindDoc="0" locked="0" layoutInCell="1" allowOverlap="1" wp14:anchorId="5690A9DF" wp14:editId="395024B1">
            <wp:simplePos x="0" y="0"/>
            <wp:positionH relativeFrom="margin">
              <wp:align>right</wp:align>
            </wp:positionH>
            <wp:positionV relativeFrom="paragraph">
              <wp:posOffset>936625</wp:posOffset>
            </wp:positionV>
            <wp:extent cx="5760720" cy="5658485"/>
            <wp:effectExtent l="0" t="0" r="0" b="0"/>
            <wp:wrapSquare wrapText="bothSides"/>
            <wp:docPr id="171460064" name="Obrázek 3"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064" name="Obrázek 3" descr="Obsah obrázku snímek obrazovky, text, Multimediální software, software&#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5658485"/>
                    </a:xfrm>
                    <a:prstGeom prst="rect">
                      <a:avLst/>
                    </a:prstGeom>
                  </pic:spPr>
                </pic:pic>
              </a:graphicData>
            </a:graphic>
          </wp:anchor>
        </w:drawing>
      </w:r>
      <w:r w:rsidR="0041262D">
        <w:t>Na stránce „Koně</w:t>
      </w:r>
      <w:r>
        <w:t xml:space="preserve">“ (Obr. 3) </w:t>
      </w:r>
      <w:r w:rsidR="0041262D">
        <w:t xml:space="preserve">bylo v levé části menu, které obsahovalo prvek „Koně“, stránka tak odkazovala sama na sebe. Zbylé dva odkazy </w:t>
      </w:r>
      <w:r w:rsidR="00F579DD">
        <w:t>již</w:t>
      </w:r>
      <w:r w:rsidR="0041262D">
        <w:t xml:space="preserve"> fungoval</w:t>
      </w:r>
      <w:r w:rsidR="00F56BFE">
        <w:t>y.</w:t>
      </w:r>
      <w:r w:rsidR="00F579DD">
        <w:t xml:space="preserve"> </w:t>
      </w:r>
      <w:r w:rsidR="00F56BFE">
        <w:t xml:space="preserve">Při kliknutí na </w:t>
      </w:r>
      <w:r w:rsidR="00F579DD">
        <w:t xml:space="preserve">obrázek </w:t>
      </w:r>
      <w:r w:rsidR="00F56BFE">
        <w:t>koně se otevřela pouze stránka „Naši koně“</w:t>
      </w:r>
      <w:r>
        <w:t>.</w:t>
      </w:r>
      <w:r w:rsidR="00F56BFE">
        <w:t xml:space="preserve"> </w:t>
      </w:r>
    </w:p>
    <w:p w14:paraId="545B4E3A" w14:textId="7A821797" w:rsidR="001E22A6" w:rsidRDefault="001E22A6" w:rsidP="00D55650">
      <w:pPr>
        <w:jc w:val="left"/>
      </w:pPr>
      <w:r>
        <w:t xml:space="preserve">Na stránce „Naši koně“ (Obr. 5) je </w:t>
      </w:r>
      <w:r w:rsidR="00F579DD">
        <w:t>zcela</w:t>
      </w:r>
      <w:r>
        <w:t xml:space="preserve"> </w:t>
      </w:r>
      <w:r w:rsidR="004E0718">
        <w:t>odlišný</w:t>
      </w:r>
      <w:r>
        <w:t xml:space="preserve"> font textu</w:t>
      </w:r>
      <w:r w:rsidR="00F579DD">
        <w:t>,</w:t>
      </w:r>
      <w:r>
        <w:t xml:space="preserve"> než </w:t>
      </w:r>
      <w:r w:rsidR="00F579DD">
        <w:t>byl použit pro</w:t>
      </w:r>
      <w:r w:rsidR="004E0718">
        <w:t xml:space="preserve"> stránky</w:t>
      </w:r>
      <w:r>
        <w:t xml:space="preserve">, </w:t>
      </w:r>
      <w:r w:rsidR="00F579DD">
        <w:t>vhodné nebyly také</w:t>
      </w:r>
      <w:r>
        <w:t xml:space="preserve"> zvolené barvy textu.</w:t>
      </w:r>
    </w:p>
    <w:p w14:paraId="64E0BD4B" w14:textId="77777777" w:rsidR="00E42F17" w:rsidRDefault="00E42F17" w:rsidP="00D55650">
      <w:pPr>
        <w:jc w:val="left"/>
      </w:pPr>
    </w:p>
    <w:p w14:paraId="29491CE4" w14:textId="77777777" w:rsidR="00E42F17" w:rsidRDefault="00E42F17" w:rsidP="00D55650">
      <w:pPr>
        <w:jc w:val="left"/>
      </w:pPr>
    </w:p>
    <w:p w14:paraId="3A200D3F" w14:textId="77777777" w:rsidR="00E42F17" w:rsidRDefault="00E42F17" w:rsidP="00D55650">
      <w:pPr>
        <w:jc w:val="left"/>
      </w:pPr>
    </w:p>
    <w:p w14:paraId="5D9A61DA" w14:textId="3891B28E" w:rsidR="00065EC9" w:rsidRDefault="00E42F17" w:rsidP="00D55650">
      <w:pPr>
        <w:jc w:val="left"/>
      </w:pPr>
      <w:r>
        <w:rPr>
          <w:noProof/>
        </w:rPr>
        <w:lastRenderedPageBreak/>
        <mc:AlternateContent>
          <mc:Choice Requires="wps">
            <w:drawing>
              <wp:anchor distT="0" distB="0" distL="114300" distR="114300" simplePos="0" relativeHeight="251678720" behindDoc="0" locked="0" layoutInCell="1" allowOverlap="1" wp14:anchorId="6F9BE236" wp14:editId="1F20F025">
                <wp:simplePos x="0" y="0"/>
                <wp:positionH relativeFrom="margin">
                  <wp:align>right</wp:align>
                </wp:positionH>
                <wp:positionV relativeFrom="paragraph">
                  <wp:posOffset>3423920</wp:posOffset>
                </wp:positionV>
                <wp:extent cx="5760720" cy="419100"/>
                <wp:effectExtent l="0" t="0" r="0" b="0"/>
                <wp:wrapTopAndBottom/>
                <wp:docPr id="939627924" name="Textové pole 1"/>
                <wp:cNvGraphicFramePr/>
                <a:graphic xmlns:a="http://schemas.openxmlformats.org/drawingml/2006/main">
                  <a:graphicData uri="http://schemas.microsoft.com/office/word/2010/wordprocessingShape">
                    <wps:wsp>
                      <wps:cNvSpPr txBox="1"/>
                      <wps:spPr>
                        <a:xfrm>
                          <a:off x="0" y="0"/>
                          <a:ext cx="5760720" cy="419100"/>
                        </a:xfrm>
                        <a:prstGeom prst="rect">
                          <a:avLst/>
                        </a:prstGeom>
                        <a:solidFill>
                          <a:prstClr val="white"/>
                        </a:solidFill>
                        <a:ln>
                          <a:noFill/>
                        </a:ln>
                      </wps:spPr>
                      <wps:txbx>
                        <w:txbxContent>
                          <w:p w14:paraId="2755C3FF" w14:textId="77777777" w:rsidR="00E42F17" w:rsidRPr="00FA6877" w:rsidRDefault="00E42F17" w:rsidP="00E42F17">
                            <w:pPr>
                              <w:pStyle w:val="Titulek"/>
                              <w:rPr>
                                <w:noProof/>
                                <w:sz w:val="40"/>
                              </w:rPr>
                            </w:pPr>
                            <w:bookmarkStart w:id="21" w:name="_Toc143626256"/>
                            <w:r>
                              <w:t>Analýza podobných webů</w:t>
                            </w:r>
                            <w:r w:rsidRPr="00E42F17">
                              <w:t xml:space="preserve"> </w:t>
                            </w:r>
                            <w:r>
                              <w:t xml:space="preserve">Obrázek </w:t>
                            </w:r>
                            <w:r>
                              <w:fldChar w:fldCharType="begin"/>
                            </w:r>
                            <w:r>
                              <w:instrText xml:space="preserve"> SEQ Obrázek \* ARABIC </w:instrText>
                            </w:r>
                            <w:r>
                              <w:fldChar w:fldCharType="separate"/>
                            </w:r>
                            <w:r>
                              <w:rPr>
                                <w:noProof/>
                              </w:rPr>
                              <w:t>6</w:t>
                            </w:r>
                            <w:r>
                              <w:fldChar w:fldCharType="end"/>
                            </w:r>
                            <w:r>
                              <w:t xml:space="preserve"> Printscreen</w:t>
                            </w:r>
                            <w:r>
                              <w:rPr>
                                <w:noProof/>
                              </w:rPr>
                              <w:t xml:space="preserve"> JS Vydlakov Kontakt</w:t>
                            </w:r>
                            <w:bookmarkEnd w:id="21"/>
                          </w:p>
                          <w:p w14:paraId="10D17F26" w14:textId="77777777" w:rsidR="00E42F17" w:rsidRDefault="00E42F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BE236" id="_x0000_s1033" type="#_x0000_t202" style="position:absolute;left:0;text-align:left;margin-left:402.4pt;margin-top:269.6pt;width:453.6pt;height:3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vRHgIAAEIEAAAOAAAAZHJzL2Uyb0RvYy54bWysU8Fu2zAMvQ/YPwi6L3aCrdm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w/zm3w+I5ck3/vpp2m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" stroked="f">
                <v:textbox inset="0,0,0,0">
                  <w:txbxContent>
                    <w:p w14:paraId="2755C3FF" w14:textId="77777777" w:rsidR="00E42F17" w:rsidRPr="00FA6877" w:rsidRDefault="00E42F17" w:rsidP="00E42F17">
                      <w:pPr>
                        <w:pStyle w:val="Titulek"/>
                        <w:rPr>
                          <w:noProof/>
                          <w:sz w:val="40"/>
                        </w:rPr>
                      </w:pPr>
                      <w:bookmarkStart w:id="22" w:name="_Toc143626256"/>
                      <w:r>
                        <w:t>Analýza podobných webů</w:t>
                      </w:r>
                      <w:r w:rsidRPr="00E42F17">
                        <w:t xml:space="preserve"> </w:t>
                      </w:r>
                      <w:r>
                        <w:t xml:space="preserve">Obrázek </w:t>
                      </w:r>
                      <w:r>
                        <w:fldChar w:fldCharType="begin"/>
                      </w:r>
                      <w:r>
                        <w:instrText xml:space="preserve"> SEQ Obrázek \* ARABIC </w:instrText>
                      </w:r>
                      <w:r>
                        <w:fldChar w:fldCharType="separate"/>
                      </w:r>
                      <w:r>
                        <w:rPr>
                          <w:noProof/>
                        </w:rPr>
                        <w:t>6</w:t>
                      </w:r>
                      <w:r>
                        <w:fldChar w:fldCharType="end"/>
                      </w:r>
                      <w:r>
                        <w:t xml:space="preserve"> Printscreen</w:t>
                      </w:r>
                      <w:r>
                        <w:rPr>
                          <w:noProof/>
                        </w:rPr>
                        <w:t xml:space="preserve"> JS Vydlakov Kontakt</w:t>
                      </w:r>
                      <w:bookmarkEnd w:id="22"/>
                    </w:p>
                    <w:p w14:paraId="10D17F26" w14:textId="77777777" w:rsidR="00E42F17" w:rsidRDefault="00E42F17"/>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3EA69B39" wp14:editId="3CD29C57">
            <wp:simplePos x="0" y="0"/>
            <wp:positionH relativeFrom="margin">
              <wp:align>right</wp:align>
            </wp:positionH>
            <wp:positionV relativeFrom="paragraph">
              <wp:posOffset>0</wp:posOffset>
            </wp:positionV>
            <wp:extent cx="5760720" cy="3393440"/>
            <wp:effectExtent l="0" t="0" r="0" b="0"/>
            <wp:wrapTopAndBottom/>
            <wp:docPr id="1165687339" name="Obrázek 4" descr="Obsah obrázku text, snímek obrazovky, Multimediální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7339" name="Obrázek 4" descr="Obsah obrázku text, snímek obrazovky, Multimediální software,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anchor>
        </w:drawing>
      </w:r>
      <w:r w:rsidR="00065EC9">
        <w:t xml:space="preserve">V kontaktech </w:t>
      </w:r>
      <w:r>
        <w:t xml:space="preserve">(Obr. 6) </w:t>
      </w:r>
      <w:r w:rsidR="00065EC9">
        <w:t xml:space="preserve">nebyla využita funkce, kterou lze po kliknutí otevřít </w:t>
      </w:r>
      <w:r w:rsidR="004E0718">
        <w:t>e</w:t>
      </w:r>
      <w:r w:rsidR="00065EC9">
        <w:t xml:space="preserve">-mail </w:t>
      </w:r>
      <w:r w:rsidR="00790A0C">
        <w:t xml:space="preserve">s adresou příjemce, v tomto případě langos88@seznam.cz . Toto </w:t>
      </w:r>
      <w:r w:rsidR="004E0718">
        <w:t>lz</w:t>
      </w:r>
      <w:r w:rsidR="00790A0C">
        <w:t>e udělat i v případě mobilního čísla.</w:t>
      </w:r>
      <w:r w:rsidR="00065EC9">
        <w:t xml:space="preserve"> </w:t>
      </w:r>
      <w:r>
        <w:t>Zvolená barva působila</w:t>
      </w:r>
      <w:r w:rsidR="004E0718">
        <w:t xml:space="preserve">, </w:t>
      </w:r>
      <w:r>
        <w:t>jako by se jednalo o odkaz.</w:t>
      </w:r>
    </w:p>
    <w:p w14:paraId="45B89A1E" w14:textId="0301C8A2" w:rsidR="00E42F17" w:rsidRDefault="00E42F17" w:rsidP="00D55650">
      <w:pPr>
        <w:jc w:val="left"/>
      </w:pPr>
    </w:p>
    <w:p w14:paraId="3D7E1639" w14:textId="1C6EA5DA" w:rsidR="00481E31" w:rsidRDefault="00E42F17" w:rsidP="00D55650">
      <w:pPr>
        <w:pStyle w:val="Nadpis2"/>
      </w:pPr>
      <w:bookmarkStart w:id="23" w:name="_Toc143629850"/>
      <w:r>
        <w:t>Analýza Podobných webů</w:t>
      </w:r>
      <w:bookmarkEnd w:id="23"/>
    </w:p>
    <w:p w14:paraId="593122F5" w14:textId="453883BC" w:rsidR="00481E31" w:rsidRDefault="00481E31" w:rsidP="00D55650">
      <w:pPr>
        <w:ind w:firstLine="708"/>
        <w:jc w:val="left"/>
      </w:pPr>
      <w:r>
        <w:t>A</w:t>
      </w:r>
      <w:r w:rsidR="004E0718">
        <w:t>utorka a</w:t>
      </w:r>
      <w:r>
        <w:t xml:space="preserve">nalyzovala </w:t>
      </w:r>
      <w:r w:rsidR="004E0718">
        <w:t>tři</w:t>
      </w:r>
      <w:r>
        <w:t xml:space="preserve"> webov</w:t>
      </w:r>
      <w:r w:rsidR="00F42F47">
        <w:t>é</w:t>
      </w:r>
      <w:r>
        <w:t xml:space="preserve"> strán</w:t>
      </w:r>
      <w:r w:rsidR="00F42F47">
        <w:t>ky</w:t>
      </w:r>
      <w:r>
        <w:t xml:space="preserve"> jezdeckých stájí v libereckém regionu</w:t>
      </w:r>
      <w:r w:rsidR="001B252C">
        <w:t xml:space="preserve"> a Praze</w:t>
      </w:r>
      <w:r>
        <w:t>. Zaměřila se na různé aspekty, jako jsou obsah, struktura, ale zejména design a UX.</w:t>
      </w:r>
    </w:p>
    <w:p w14:paraId="19DB9E93" w14:textId="3012534B" w:rsidR="00351863" w:rsidRDefault="00351863" w:rsidP="00D55650">
      <w:pPr>
        <w:jc w:val="left"/>
      </w:pPr>
      <w:r>
        <w:t xml:space="preserve">Zároveň zkoumala, jak webové stránky reagují na jiná zařízení, jinými </w:t>
      </w:r>
      <w:r w:rsidR="00F42F47">
        <w:t>slovy,</w:t>
      </w:r>
      <w:r>
        <w:t xml:space="preserve"> jak jsou responzivní. To se týká také funkce webů na různých prohlížečích.</w:t>
      </w:r>
    </w:p>
    <w:p w14:paraId="5A5C5CC8" w14:textId="1F1C028F" w:rsidR="00F42F47" w:rsidRDefault="00CF065F" w:rsidP="00D55650">
      <w:pPr>
        <w:pStyle w:val="Nadpis3"/>
      </w:pPr>
      <w:bookmarkStart w:id="24" w:name="_Toc143629851"/>
      <w:r>
        <w:t>Jezdecký klub Liberec</w:t>
      </w:r>
      <w:bookmarkEnd w:id="24"/>
    </w:p>
    <w:p w14:paraId="232250C4" w14:textId="650D2C64" w:rsidR="00CF065F" w:rsidRPr="00CF065F" w:rsidRDefault="00000000" w:rsidP="00D55650">
      <w:pPr>
        <w:jc w:val="left"/>
      </w:pPr>
      <w:hyperlink r:id="rId20" w:history="1">
        <w:r w:rsidR="00CF065F" w:rsidRPr="00AF24C8">
          <w:rPr>
            <w:rStyle w:val="Hypertextovodkaz"/>
          </w:rPr>
          <w:t>Webové stránky</w:t>
        </w:r>
      </w:hyperlink>
      <w:r w:rsidR="00AF24C8">
        <w:t xml:space="preserve"> </w:t>
      </w:r>
      <w:hyperlink r:id="rId21" w:history="1">
        <w:r w:rsidR="001B252C" w:rsidRPr="00B7683E">
          <w:rPr>
            <w:rStyle w:val="Hypertextovodkaz"/>
          </w:rPr>
          <w:t>http://www.jkliberec.cz</w:t>
        </w:r>
      </w:hyperlink>
      <w:r w:rsidR="001B252C">
        <w:t xml:space="preserve"> </w:t>
      </w:r>
      <w:r w:rsidR="004E0718">
        <w:t xml:space="preserve"> autorku </w:t>
      </w:r>
      <w:r w:rsidR="00CF065F">
        <w:t>zaujaly zejména svou funkční responzivitou a moderním headerem</w:t>
      </w:r>
      <w:r w:rsidR="00AF24C8">
        <w:t xml:space="preserve"> a přímostí</w:t>
      </w:r>
      <w:r w:rsidR="00CF065F">
        <w:t xml:space="preserve">, kterým se inspirovala. </w:t>
      </w:r>
    </w:p>
    <w:p w14:paraId="098A7B6B" w14:textId="652EE18C" w:rsidR="00F42F47" w:rsidRDefault="00F42F47" w:rsidP="00D55650">
      <w:pPr>
        <w:pStyle w:val="Nadpis3"/>
      </w:pPr>
      <w:bookmarkStart w:id="25" w:name="_Toc143629852"/>
      <w:r>
        <w:lastRenderedPageBreak/>
        <w:t>J</w:t>
      </w:r>
      <w:r w:rsidR="00AF24C8">
        <w:t>ezdecký klub Cholupice</w:t>
      </w:r>
      <w:bookmarkEnd w:id="25"/>
    </w:p>
    <w:p w14:paraId="601E5AAD" w14:textId="305B6CB5" w:rsidR="001B252C" w:rsidRPr="001B252C" w:rsidRDefault="004E0718" w:rsidP="00D55650">
      <w:pPr>
        <w:jc w:val="left"/>
      </w:pPr>
      <w:hyperlink r:id="rId22" w:history="1">
        <w:r w:rsidRPr="004E0718">
          <w:t>Z webové stránky</w:t>
        </w:r>
      </w:hyperlink>
      <w:r>
        <w:t xml:space="preserve"> </w:t>
      </w:r>
      <w:r w:rsidR="001B252C">
        <w:t xml:space="preserve"> </w:t>
      </w:r>
      <w:hyperlink r:id="rId23" w:history="1">
        <w:r w:rsidR="001B252C" w:rsidRPr="00B7683E">
          <w:rPr>
            <w:rStyle w:val="Hypertextovodkaz"/>
          </w:rPr>
          <w:t>https://www.jkcholupice.cz/</w:t>
        </w:r>
      </w:hyperlink>
      <w:r w:rsidR="001B252C">
        <w:t xml:space="preserve"> se inspirovala jednoduchost</w:t>
      </w:r>
      <w:r>
        <w:t>í</w:t>
      </w:r>
      <w:r w:rsidR="001B252C">
        <w:t xml:space="preserve"> úvodu a řešení</w:t>
      </w:r>
      <w:r>
        <w:t>m</w:t>
      </w:r>
      <w:r w:rsidR="001B252C">
        <w:t xml:space="preserve"> mapy.  </w:t>
      </w:r>
    </w:p>
    <w:p w14:paraId="6B92B224" w14:textId="77777777" w:rsidR="00AF24C8" w:rsidRPr="00AF24C8" w:rsidRDefault="00AF24C8" w:rsidP="00D55650">
      <w:pPr>
        <w:jc w:val="left"/>
      </w:pPr>
    </w:p>
    <w:p w14:paraId="6487CADE" w14:textId="3BA9F657" w:rsidR="00F42F47" w:rsidRDefault="001B252C" w:rsidP="00D55650">
      <w:pPr>
        <w:pStyle w:val="Nadpis3"/>
      </w:pPr>
      <w:bookmarkStart w:id="26" w:name="_Toc143629853"/>
      <w:r>
        <w:t>Jezdecký klub Elite</w:t>
      </w:r>
      <w:bookmarkEnd w:id="26"/>
    </w:p>
    <w:p w14:paraId="2550A63B" w14:textId="719EB3D5" w:rsidR="001B252C" w:rsidRDefault="001B252C" w:rsidP="00D55650">
      <w:pPr>
        <w:jc w:val="left"/>
      </w:pPr>
      <w:r w:rsidRPr="004E0718">
        <w:t xml:space="preserve">Z </w:t>
      </w:r>
      <w:hyperlink r:id="rId24" w:history="1">
        <w:r w:rsidR="004E0718" w:rsidRPr="004E0718">
          <w:t>webové stránky</w:t>
        </w:r>
      </w:hyperlink>
      <w:r>
        <w:t xml:space="preserve"> </w:t>
      </w:r>
      <w:r w:rsidR="004E0718">
        <w:t xml:space="preserve"> </w:t>
      </w:r>
      <w:hyperlink r:id="rId25" w:history="1">
        <w:r w:rsidR="004E0718" w:rsidRPr="00960836">
          <w:rPr>
            <w:rStyle w:val="Hypertextovodkaz"/>
          </w:rPr>
          <w:t>https://www.jezdeckyklub-elite.cz/</w:t>
        </w:r>
      </w:hyperlink>
      <w:r>
        <w:t xml:space="preserve"> </w:t>
      </w:r>
      <w:r w:rsidR="0024184F">
        <w:t>použila podobnou formu prezentace jednotlivých koní v sekci „</w:t>
      </w:r>
      <w:r w:rsidR="004E0718">
        <w:t>N</w:t>
      </w:r>
      <w:r w:rsidR="0024184F">
        <w:t xml:space="preserve">aši koně“ a jejich popis. </w:t>
      </w:r>
    </w:p>
    <w:p w14:paraId="68951841" w14:textId="430AA24F" w:rsidR="00D437FF" w:rsidRDefault="00D437FF" w:rsidP="00D437FF">
      <w:pPr>
        <w:pStyle w:val="Nadpis2"/>
      </w:pPr>
      <w:bookmarkStart w:id="27" w:name="_Toc143629854"/>
      <w:r>
        <w:t>Analýza technologických a finančních možností</w:t>
      </w:r>
      <w:bookmarkEnd w:id="27"/>
    </w:p>
    <w:p w14:paraId="3806ABF5" w14:textId="61C54CD9" w:rsidR="000D0EDC" w:rsidRDefault="000D0EDC" w:rsidP="000D0EDC">
      <w:pPr>
        <w:pStyle w:val="Nadpis3"/>
      </w:pPr>
      <w:bookmarkStart w:id="28" w:name="_Toc143629855"/>
      <w:r>
        <w:t>Použité nástroje</w:t>
      </w:r>
      <w:bookmarkEnd w:id="28"/>
    </w:p>
    <w:p w14:paraId="58975EC6" w14:textId="5C88CD21" w:rsidR="000D0EDC" w:rsidRDefault="000D0EDC" w:rsidP="000D0EDC">
      <w:r>
        <w:t xml:space="preserve">Pro vyhotovení požadavků klientky postačil word, kde byly všechny požadavky sepsány. </w:t>
      </w:r>
    </w:p>
    <w:p w14:paraId="2FE8DAC8" w14:textId="0A796E92" w:rsidR="000D0EDC" w:rsidRDefault="000D0EDC" w:rsidP="000D0EDC">
      <w:r>
        <w:t>Na UX Návrh webu byla použita Figma. V této aplikaci byly vytvořeny i příspěvky na Instagram.</w:t>
      </w:r>
    </w:p>
    <w:p w14:paraId="6C3DECAA" w14:textId="3089AA78" w:rsidR="000D0EDC" w:rsidRDefault="000D0EDC" w:rsidP="000D0EDC">
      <w:r>
        <w:t xml:space="preserve">Na kódování byl užit program Visiual Studio Code a jako kódovací jazyk byl využit HMTL5, CSS a JavaScript. </w:t>
      </w:r>
    </w:p>
    <w:p w14:paraId="19C11E7A" w14:textId="28C6FC74" w:rsidR="008D0793" w:rsidRDefault="008D0793" w:rsidP="000D0EDC">
      <w:r>
        <w:t xml:space="preserve">K úpravě fotek umístěných na webu byl použit Zoner Photo Studio. V tomto programu autorka upravovala i kvalitu a velikost fotografie. </w:t>
      </w:r>
    </w:p>
    <w:p w14:paraId="58F2C8C3" w14:textId="2C1E626A" w:rsidR="00A7027D" w:rsidRDefault="00A7027D" w:rsidP="000D0EDC">
      <w:r>
        <w:t>Galerie Zonerama byla užita v sekci „Akce“.</w:t>
      </w:r>
    </w:p>
    <w:p w14:paraId="613DA51B" w14:textId="45813FCD" w:rsidR="008D0793" w:rsidRDefault="008D0793" w:rsidP="008D0793">
      <w:pPr>
        <w:pStyle w:val="Nadpis3"/>
      </w:pPr>
      <w:bookmarkStart w:id="29" w:name="_Toc143629856"/>
      <w:r>
        <w:t>UX design</w:t>
      </w:r>
      <w:bookmarkEnd w:id="29"/>
    </w:p>
    <w:p w14:paraId="0CBC7E88" w14:textId="69496D0B" w:rsidR="008D0793" w:rsidRDefault="008D0793" w:rsidP="008D0793">
      <w:r>
        <w:t xml:space="preserve">Při vytváření návrhu autorka dbala hlavně na UX design a responzivitu stránek. To znamená, že se layout stránek přizpůsobuje šířce displeje zařízení. </w:t>
      </w:r>
      <w:r w:rsidR="00267F19">
        <w:t>Dál byl návrh vytvořen tak, aby byl výsledek snadno dosažitelný při kódování.</w:t>
      </w:r>
    </w:p>
    <w:p w14:paraId="4A702FA5" w14:textId="1823D62A" w:rsidR="00267F19" w:rsidRDefault="00267F19" w:rsidP="00267F19">
      <w:pPr>
        <w:pStyle w:val="Nadpis3"/>
      </w:pPr>
      <w:bookmarkStart w:id="30" w:name="_Toc143629857"/>
      <w:r>
        <w:t>Hosting a nasazení</w:t>
      </w:r>
      <w:bookmarkEnd w:id="30"/>
      <w:r>
        <w:t xml:space="preserve"> </w:t>
      </w:r>
    </w:p>
    <w:p w14:paraId="58768C5A" w14:textId="08C29608" w:rsidR="00267F19" w:rsidRDefault="00267F19" w:rsidP="00267F19">
      <w:r>
        <w:t xml:space="preserve">Jelikož byl původní web vytvořen pomocí šablon, majitelka neměla vlastní doménu. Platila za </w:t>
      </w:r>
      <w:r w:rsidR="000224E8">
        <w:t>hosting 800</w:t>
      </w:r>
      <w:r>
        <w:t>,-Kč ročně</w:t>
      </w:r>
      <w:r w:rsidR="000224E8">
        <w:t>,</w:t>
      </w:r>
      <w:r>
        <w:t xml:space="preserve"> a proto byl její rozpočet </w:t>
      </w:r>
      <w:r w:rsidR="000224E8">
        <w:t xml:space="preserve">okolo této částky. </w:t>
      </w:r>
      <w:r w:rsidR="000224E8">
        <w:lastRenderedPageBreak/>
        <w:t xml:space="preserve">Autorka koupila doménu „jsvydlakov.cz“ na stránce </w:t>
      </w:r>
      <w:hyperlink r:id="rId26" w:history="1">
        <w:r w:rsidR="000224E8" w:rsidRPr="00960836">
          <w:rPr>
            <w:rStyle w:val="Hypertextovodkaz"/>
          </w:rPr>
          <w:t>https://www.active24.cz/</w:t>
        </w:r>
      </w:hyperlink>
      <w:r w:rsidR="000224E8">
        <w:t xml:space="preserve"> momentálně za 200,-Kč ročně. Hosting byl zvolen zadarmo</w:t>
      </w:r>
      <w:r w:rsidR="00C43012">
        <w:t>. Celková částka je tedy 200,-Kč ročně.</w:t>
      </w:r>
    </w:p>
    <w:p w14:paraId="38FCE21E" w14:textId="7A23A202" w:rsidR="008F11FF" w:rsidRDefault="008F11FF" w:rsidP="008F11FF">
      <w:pPr>
        <w:pStyle w:val="Nadpis2"/>
      </w:pPr>
      <w:bookmarkStart w:id="31" w:name="_Toc143629858"/>
      <w:r>
        <w:t>Galerie Zonerama</w:t>
      </w:r>
      <w:bookmarkEnd w:id="31"/>
    </w:p>
    <w:p w14:paraId="7A3D71A7" w14:textId="6CD4CE47" w:rsidR="008F11FF" w:rsidRDefault="004B5674" w:rsidP="008F11FF">
      <w:r>
        <w:t xml:space="preserve">Zonerama je online platforma, kam lze umístit fotografie a vytvořit si tak vlastní album. Tyto galerie potom lze snadno sdílet. Tento způsob se autorce líbil, protože korespondoval s tím, co autorka chtěla, a to sdílet album s fotografiemi z táborů rodičům pomocí webu. </w:t>
      </w:r>
      <w:r w:rsidR="00A7027D">
        <w:t xml:space="preserve"> Zároveň galerii lze sdílet uživatelům, kteří do ní po zadání hesla mohou nahrávat svoje fotografie.</w:t>
      </w:r>
    </w:p>
    <w:p w14:paraId="733668ED" w14:textId="4AD46FA0" w:rsidR="00A7027D" w:rsidRPr="008F11FF" w:rsidRDefault="00A7027D" w:rsidP="008F11FF">
      <w:r>
        <w:t>Autorka vytvořila album s fotografiemi z táboru, který byl pořádám jezdeckou společností. Tuto galerii následně sdílela na webové stránce v sekci akce.</w:t>
      </w:r>
    </w:p>
    <w:p w14:paraId="7AA23C7B" w14:textId="77777777" w:rsidR="00D437FF" w:rsidRPr="00D437FF" w:rsidRDefault="00D437FF" w:rsidP="00D437FF"/>
    <w:p w14:paraId="48518578" w14:textId="43B0C4FA" w:rsidR="008F3C65" w:rsidRDefault="00AB5FE4" w:rsidP="00D55650">
      <w:pPr>
        <w:pStyle w:val="Nadpis2"/>
      </w:pPr>
      <w:bookmarkStart w:id="32" w:name="_Toc143629859"/>
      <w:r>
        <w:t xml:space="preserve">Návrh </w:t>
      </w:r>
      <w:r w:rsidR="00E7646D">
        <w:t>webové stránky</w:t>
      </w:r>
      <w:bookmarkEnd w:id="32"/>
      <w:r>
        <w:t xml:space="preserve"> </w:t>
      </w:r>
    </w:p>
    <w:p w14:paraId="1C9532D7" w14:textId="0E95DCDF" w:rsidR="00AB5FE4" w:rsidRDefault="00AB5FE4" w:rsidP="00D55650">
      <w:pPr>
        <w:jc w:val="left"/>
      </w:pPr>
      <w:r>
        <w:t xml:space="preserve">Na základě požadavků klienta </w:t>
      </w:r>
      <w:r w:rsidR="004E0718">
        <w:t xml:space="preserve">autorka </w:t>
      </w:r>
      <w:r>
        <w:t xml:space="preserve">vytvořila návrh v softwaru Figma. Snažila se hlavně o jednoduchost a přehlednost na stránce.  Návrh tvořila metodou mobile first, to znamená, že nejprve </w:t>
      </w:r>
      <w:r w:rsidR="004E0718">
        <w:t>vy</w:t>
      </w:r>
      <w:r>
        <w:t xml:space="preserve">tvořila návrh na mobilní zařízení a poté až na širokou obrazovku. Pro svůj mobilní návrh zvolila plátno, které bylo široké 360px, aby byl web responzivní i na nejmenších displejích. U návrhu na desktop použila plátno široké </w:t>
      </w:r>
      <w:r w:rsidR="001D6A70">
        <w:t xml:space="preserve">1440px. </w:t>
      </w:r>
    </w:p>
    <w:p w14:paraId="1F08A6F6" w14:textId="08155A9C" w:rsidR="001D6A70" w:rsidRDefault="001D6A70" w:rsidP="00D55650">
      <w:pPr>
        <w:jc w:val="left"/>
      </w:pPr>
      <w:r>
        <w:t>Nejdřív</w:t>
      </w:r>
      <w:r w:rsidR="004E0718">
        <w:t>e</w:t>
      </w:r>
      <w:r>
        <w:t xml:space="preserve"> si zvolila základní </w:t>
      </w:r>
      <w:r w:rsidR="00D1153A">
        <w:t xml:space="preserve">paletu </w:t>
      </w:r>
      <w:r>
        <w:t>bar</w:t>
      </w:r>
      <w:r w:rsidR="00D1153A">
        <w:t>ev. Původně ladila</w:t>
      </w:r>
      <w:r>
        <w:t xml:space="preserve"> web do </w:t>
      </w:r>
      <w:r w:rsidR="00D1153A">
        <w:t xml:space="preserve">odstínu </w:t>
      </w:r>
      <w:r>
        <w:t>světl</w:t>
      </w:r>
      <w:r w:rsidR="00D1153A">
        <w:t>é</w:t>
      </w:r>
      <w:r>
        <w:t xml:space="preserve"> hněd</w:t>
      </w:r>
      <w:r w:rsidR="00D1153A">
        <w:t xml:space="preserve">é, nakonec ale barvu </w:t>
      </w:r>
      <w:r>
        <w:t xml:space="preserve">změnila na tmavší hnědou. </w:t>
      </w:r>
      <w:r w:rsidR="00D1153A">
        <w:t>S</w:t>
      </w:r>
      <w:r>
        <w:t>ekundární barvou byla červená, kter</w:t>
      </w:r>
      <w:r w:rsidR="00D1153A">
        <w:t xml:space="preserve">ou byly </w:t>
      </w:r>
      <w:r>
        <w:t>zvýrazn</w:t>
      </w:r>
      <w:r w:rsidR="00D1153A">
        <w:t>ěny</w:t>
      </w:r>
      <w:r>
        <w:t xml:space="preserve"> nadpisy a případné obrysy bloků. </w:t>
      </w:r>
    </w:p>
    <w:p w14:paraId="390642E8" w14:textId="0C27C2C6" w:rsidR="00E7646D" w:rsidRDefault="001D6A70" w:rsidP="00D55650">
      <w:pPr>
        <w:jc w:val="left"/>
      </w:pPr>
      <w:r>
        <w:t xml:space="preserve">Návrh začala u indexu, tedy </w:t>
      </w:r>
      <w:r w:rsidR="00D1153A">
        <w:t>u Ú</w:t>
      </w:r>
      <w:r>
        <w:t xml:space="preserve">vodní stránky. Poté přešla na </w:t>
      </w:r>
      <w:r w:rsidR="00D1153A">
        <w:t>K</w:t>
      </w:r>
      <w:r>
        <w:t>ontakt, kde přidala ikony telefon</w:t>
      </w:r>
      <w:r w:rsidR="00D1153A">
        <w:t>u</w:t>
      </w:r>
      <w:r>
        <w:t>, e</w:t>
      </w:r>
      <w:r w:rsidR="00D1153A">
        <w:t>-</w:t>
      </w:r>
      <w:r>
        <w:t xml:space="preserve">mailu a kreditní karty. Blokům přidala červený levý a pravý okraj, aby byla vidět plocha, na kterou lze kliknout. </w:t>
      </w:r>
      <w:r w:rsidR="00E7646D">
        <w:t xml:space="preserve">Postupovala návrhem stránky </w:t>
      </w:r>
      <w:r w:rsidR="009143A9">
        <w:t>S</w:t>
      </w:r>
      <w:r w:rsidR="00E7646D">
        <w:t xml:space="preserve">lužby, </w:t>
      </w:r>
      <w:r w:rsidR="009143A9">
        <w:t>K</w:t>
      </w:r>
      <w:r w:rsidR="00E7646D">
        <w:t xml:space="preserve">oně, </w:t>
      </w:r>
      <w:r w:rsidR="009143A9">
        <w:t>C</w:t>
      </w:r>
      <w:r w:rsidR="00E7646D">
        <w:t xml:space="preserve">eník a </w:t>
      </w:r>
      <w:r w:rsidR="009143A9">
        <w:t>P</w:t>
      </w:r>
      <w:r w:rsidR="00E7646D">
        <w:t xml:space="preserve">říměstský tábor. U stránky </w:t>
      </w:r>
      <w:r w:rsidR="009143A9">
        <w:t>S</w:t>
      </w:r>
      <w:r w:rsidR="00E7646D">
        <w:t xml:space="preserve">lužby nahradila sekci, </w:t>
      </w:r>
      <w:r w:rsidR="009143A9">
        <w:t xml:space="preserve">popisující </w:t>
      </w:r>
      <w:r w:rsidR="00E7646D">
        <w:t>ustájení</w:t>
      </w:r>
      <w:r w:rsidR="009143A9">
        <w:t xml:space="preserve">, </w:t>
      </w:r>
      <w:r w:rsidR="00E7646D">
        <w:t xml:space="preserve">sliderem, </w:t>
      </w:r>
      <w:r w:rsidR="009143A9">
        <w:t>což</w:t>
      </w:r>
      <w:r w:rsidR="00E7646D">
        <w:t xml:space="preserve"> je funkce posouvajících se bloků. V </w:t>
      </w:r>
      <w:r w:rsidR="009143A9">
        <w:t>tomto</w:t>
      </w:r>
      <w:r w:rsidR="00E7646D">
        <w:t xml:space="preserve"> případě to byly vhodn</w:t>
      </w:r>
      <w:r w:rsidR="009143A9">
        <w:t>é</w:t>
      </w:r>
      <w:r w:rsidR="00E7646D">
        <w:t xml:space="preserve"> fotografie s textem </w:t>
      </w:r>
      <w:r w:rsidR="009143A9">
        <w:t xml:space="preserve">dané </w:t>
      </w:r>
      <w:r w:rsidR="00E7646D">
        <w:t xml:space="preserve">služby. </w:t>
      </w:r>
    </w:p>
    <w:p w14:paraId="62F04B28" w14:textId="36B799D3" w:rsidR="00E7646D" w:rsidRDefault="00E7646D" w:rsidP="00D55650">
      <w:pPr>
        <w:jc w:val="left"/>
      </w:pPr>
      <w:r>
        <w:t xml:space="preserve">Nakonec obsah z mobilní verze přesunula na desktop. </w:t>
      </w:r>
    </w:p>
    <w:p w14:paraId="1D6295F2" w14:textId="6A1F2D98" w:rsidR="00C43012" w:rsidRDefault="00E7646D" w:rsidP="00C43012">
      <w:pPr>
        <w:jc w:val="left"/>
      </w:pPr>
      <w:r>
        <w:lastRenderedPageBreak/>
        <w:t xml:space="preserve">Při vytváření návrhu </w:t>
      </w:r>
      <w:r w:rsidR="009143A9">
        <w:t>ho</w:t>
      </w:r>
      <w:r w:rsidR="00A92F2E">
        <w:t xml:space="preserve"> autorka</w:t>
      </w:r>
      <w:r w:rsidR="009143A9">
        <w:t xml:space="preserve"> přizpůsobovala svým zkušenostem</w:t>
      </w:r>
      <w:r>
        <w:t xml:space="preserve">, aby vše zvládla </w:t>
      </w:r>
      <w:r w:rsidR="00A92F2E">
        <w:t>správně</w:t>
      </w:r>
      <w:r w:rsidR="00922125">
        <w:t xml:space="preserve"> nakódovat</w:t>
      </w:r>
      <w:r>
        <w:t xml:space="preserve">. </w:t>
      </w:r>
    </w:p>
    <w:p w14:paraId="73FCC7D2" w14:textId="6796B9AE" w:rsidR="00C43012" w:rsidRDefault="00C43012" w:rsidP="00C43012">
      <w:pPr>
        <w:pStyle w:val="Nadpis2"/>
      </w:pPr>
      <w:bookmarkStart w:id="33" w:name="_Toc143629860"/>
      <w:r>
        <w:t>Textace s ohledem na SEO</w:t>
      </w:r>
      <w:bookmarkEnd w:id="33"/>
    </w:p>
    <w:p w14:paraId="2BB39673" w14:textId="53F66335" w:rsidR="00C43012" w:rsidRDefault="00C43012" w:rsidP="00C43012">
      <w:r>
        <w:t xml:space="preserve">Aby byla dosažena správná textace s ohledem na SEO, musela autorka dodržet pár </w:t>
      </w:r>
      <w:r w:rsidR="00C04D3A">
        <w:t>norem.</w:t>
      </w:r>
    </w:p>
    <w:p w14:paraId="3AE006A5" w14:textId="0BE3E574" w:rsidR="00C04D3A" w:rsidRDefault="00C04D3A" w:rsidP="00C04D3A">
      <w:pPr>
        <w:pStyle w:val="Nadpis3"/>
      </w:pPr>
      <w:bookmarkStart w:id="34" w:name="_Toc143629861"/>
      <w:r>
        <w:t>Klíčová slova</w:t>
      </w:r>
      <w:bookmarkEnd w:id="34"/>
    </w:p>
    <w:p w14:paraId="6085A6A9" w14:textId="7546B59D" w:rsidR="00C04D3A" w:rsidRDefault="00B74D0B" w:rsidP="00C04D3A">
      <w:r>
        <w:t xml:space="preserve">Využívání klíčových slov přispívá k lepšímu nalezení webu při vyhledávání. Klíčová slova jsou slova </w:t>
      </w:r>
      <w:r w:rsidR="00BD387A">
        <w:t xml:space="preserve">by měla odpovídat tomu, co uživatele často vyhledávají. Zároveň by měla být v souladu s obsahem stránky. </w:t>
      </w:r>
      <w:r w:rsidR="004223F3">
        <w:t xml:space="preserve"> Klíčová slova by měla být nejlépe rozptýlená po celé stránce, ale ne tak, aby jimi byl web zahlcený. Pro vyhovění SEO je také dobré vkládat do nadpisů. Klíčová slova mohou být vložena i do </w:t>
      </w:r>
      <w:r w:rsidR="00254BBD">
        <w:t xml:space="preserve">názvů obrázků a alt tagů. </w:t>
      </w:r>
    </w:p>
    <w:p w14:paraId="32798CB9" w14:textId="13BAB091" w:rsidR="00254BBD" w:rsidRDefault="00254BBD" w:rsidP="00254BBD">
      <w:pPr>
        <w:pStyle w:val="Nadpis3"/>
      </w:pPr>
      <w:bookmarkStart w:id="35" w:name="_Toc143629862"/>
      <w:r>
        <w:t>Struktura a obsah webu</w:t>
      </w:r>
      <w:bookmarkEnd w:id="35"/>
      <w:r>
        <w:t xml:space="preserve"> </w:t>
      </w:r>
    </w:p>
    <w:p w14:paraId="363B9B05" w14:textId="3F35537D" w:rsidR="00254BBD" w:rsidRDefault="00254BBD" w:rsidP="00254BBD">
      <w:r>
        <w:t xml:space="preserve">Při psaní webu si Autorka dávala pozor, aby používala nadpisy tak, aby dávali smysl </w:t>
      </w:r>
      <w:r w:rsidR="00D466FB">
        <w:t xml:space="preserve">pro Strukturu webu. Na každé stránce byl požit pouze jeden H1 nadpis, a to se jménem společnosti. Snažila se obsah dělat relativní. </w:t>
      </w:r>
    </w:p>
    <w:p w14:paraId="1226112D" w14:textId="2DF4012C" w:rsidR="00D466FB" w:rsidRDefault="00D466FB" w:rsidP="00254BBD">
      <w:r>
        <w:t>Při odkazování bylo dbáno na přehlednost.</w:t>
      </w:r>
    </w:p>
    <w:p w14:paraId="4B7F8FE5" w14:textId="27E1044F" w:rsidR="00D466FB" w:rsidRDefault="00D466FB" w:rsidP="00254BBD">
      <w:r>
        <w:t>Autorka alternativní text při popisování obrázků.</w:t>
      </w:r>
    </w:p>
    <w:p w14:paraId="0610B3E2" w14:textId="752FD8B9" w:rsidR="00D466FB" w:rsidRPr="00254BBD" w:rsidRDefault="00D466FB" w:rsidP="00254BBD">
      <w:r>
        <w:t xml:space="preserve">Pro zrychlení načítání stránky autorka zmenšila obrázky, pomalé načítání škodí SEO a </w:t>
      </w:r>
      <w:r w:rsidR="00F51650">
        <w:t>uživatel při dlouhém čekání může ztratit zájem o obsah.</w:t>
      </w:r>
    </w:p>
    <w:p w14:paraId="66778E6A" w14:textId="77777777" w:rsidR="00C43012" w:rsidRPr="00C43012" w:rsidRDefault="00C43012" w:rsidP="00C43012"/>
    <w:p w14:paraId="22851C14" w14:textId="36348346" w:rsidR="001D6A70" w:rsidRDefault="00922125" w:rsidP="00D55650">
      <w:pPr>
        <w:pStyle w:val="Nadpis2"/>
      </w:pPr>
      <w:bookmarkStart w:id="36" w:name="_Toc143629863"/>
      <w:r>
        <w:t>Kódování webových stránek</w:t>
      </w:r>
      <w:bookmarkEnd w:id="36"/>
    </w:p>
    <w:p w14:paraId="487D5CDA" w14:textId="240678EF" w:rsidR="001D6A70" w:rsidRDefault="00922125" w:rsidP="00D55650">
      <w:pPr>
        <w:ind w:left="851" w:firstLine="565"/>
        <w:jc w:val="left"/>
      </w:pPr>
      <w:r>
        <w:t xml:space="preserve">Tento web </w:t>
      </w:r>
      <w:r w:rsidR="00A92F2E">
        <w:t xml:space="preserve">autorka </w:t>
      </w:r>
      <w:r>
        <w:t>kódovala v softwaru Visiual studio code, pomocí HTML5, css a JavaScript. Nejprve vytvořila strukturu webu v HTML a všem tagům přidělila třídu podle metody BEM, neboli Blok Element Modifikátor. Tímto způsobem by se měl</w:t>
      </w:r>
      <w:r w:rsidR="00D55650">
        <w:t>a zajistit přehlednost v kódu. Poté prolinkovala veškeré odkazy na stránce.</w:t>
      </w:r>
      <w:r w:rsidR="00BB6949">
        <w:t xml:space="preserve"> Taky přidala mapu,</w:t>
      </w:r>
      <w:r w:rsidR="00BB6949" w:rsidRPr="00BB6949">
        <w:t xml:space="preserve"> </w:t>
      </w:r>
      <w:r w:rsidR="00BB6949">
        <w:t>p</w:t>
      </w:r>
      <w:r w:rsidR="00BB6949">
        <w:t>omocí Google maps</w:t>
      </w:r>
      <w:r w:rsidR="00BB6949">
        <w:t xml:space="preserve">, na které je </w:t>
      </w:r>
      <w:r w:rsidR="00BB6949">
        <w:lastRenderedPageBreak/>
        <w:t xml:space="preserve">zobrazena poloha jízdárny. </w:t>
      </w:r>
      <w:r w:rsidR="00253AA9">
        <w:t xml:space="preserve">Využila přidání odkazu v kontaktech na mail, telefon a </w:t>
      </w:r>
      <w:r w:rsidR="00A92F2E">
        <w:t>Instagram.</w:t>
      </w:r>
    </w:p>
    <w:p w14:paraId="0F0FDCD7" w14:textId="5DE0EEF9" w:rsidR="00D55650" w:rsidRDefault="00D55650" w:rsidP="00D55650">
      <w:pPr>
        <w:ind w:left="851" w:firstLine="0"/>
        <w:jc w:val="left"/>
      </w:pPr>
      <w:r>
        <w:tab/>
        <w:t xml:space="preserve">Poté postupně začala s kaskádovými styly a Javascriptem. Nadesignovala jednotlivé bloky, které poté pomocí flexu či gridu umístila na správná místa. </w:t>
      </w:r>
      <w:r w:rsidR="00253AA9">
        <w:t>Přidala efekt</w:t>
      </w:r>
      <w:r w:rsidR="00A92F2E">
        <w:t xml:space="preserve"> </w:t>
      </w:r>
      <w:r w:rsidR="00253AA9">
        <w:t>:hover na navigaci a ostatní odkazové prvky. Hover je efekt, který se projeví při přejetí kurzorem přes daný prvek</w:t>
      </w:r>
      <w:r w:rsidR="008212A1">
        <w:t>, změní se například barva pozadí nebo textu.</w:t>
      </w:r>
    </w:p>
    <w:p w14:paraId="353041CF" w14:textId="4688F5D8" w:rsidR="00D55650" w:rsidRDefault="00D55650" w:rsidP="00D55650">
      <w:pPr>
        <w:ind w:left="851" w:firstLine="0"/>
        <w:jc w:val="left"/>
      </w:pPr>
      <w:r>
        <w:t xml:space="preserve">U Javascriptu se </w:t>
      </w:r>
      <w:r w:rsidR="00A92F2E">
        <w:t xml:space="preserve">autorka </w:t>
      </w:r>
      <w:r>
        <w:t xml:space="preserve">inspirovala na stránce  </w:t>
      </w:r>
      <w:hyperlink r:id="rId27" w:history="1">
        <w:r w:rsidRPr="00960836">
          <w:rPr>
            <w:rStyle w:val="Hypertextovodkaz"/>
          </w:rPr>
          <w:t>https://www.w3schools.com/howto/howto_css_modal_images.asp</w:t>
        </w:r>
      </w:hyperlink>
      <w:r w:rsidR="00BB6949">
        <w:t xml:space="preserve">, tímto Javascriptem zajistila, aby se obrázky v sekci „Koně“ a „Akce“ daly otevírat na větší okno v lepší kvalitě. </w:t>
      </w:r>
    </w:p>
    <w:p w14:paraId="24C4602A" w14:textId="67EE2EFD" w:rsidR="00582E0B" w:rsidRDefault="00582E0B" w:rsidP="00D55650">
      <w:pPr>
        <w:ind w:left="851" w:firstLine="0"/>
        <w:jc w:val="left"/>
      </w:pPr>
      <w:r>
        <w:t>Druhý Javascript použila pro navigaci na stránce</w:t>
      </w:r>
      <w:r w:rsidR="007B6689">
        <w:t xml:space="preserve">. </w:t>
      </w:r>
    </w:p>
    <w:p w14:paraId="32BA77C1" w14:textId="6BB13E2F" w:rsidR="00BB6949" w:rsidRDefault="00510994" w:rsidP="00510994">
      <w:pPr>
        <w:pStyle w:val="Nadpis2"/>
      </w:pPr>
      <w:bookmarkStart w:id="37" w:name="_Toc143629864"/>
      <w:r>
        <w:t>Využití sociálních sítí</w:t>
      </w:r>
      <w:bookmarkEnd w:id="37"/>
      <w:r>
        <w:t xml:space="preserve"> </w:t>
      </w:r>
    </w:p>
    <w:p w14:paraId="536EA628" w14:textId="1186CA3A" w:rsidR="005010AF" w:rsidRDefault="00510994" w:rsidP="00477819">
      <w:r>
        <w:t>Majitelka si přála využít i sociální síť</w:t>
      </w:r>
      <w:r w:rsidR="00893055">
        <w:t>.</w:t>
      </w:r>
      <w:r w:rsidR="00A92F2E">
        <w:t xml:space="preserve"> V</w:t>
      </w:r>
      <w:r w:rsidR="00477819">
        <w:t>zhledem k tomu, že</w:t>
      </w:r>
      <w:r w:rsidR="00893055">
        <w:t xml:space="preserve"> </w:t>
      </w:r>
      <w:r w:rsidR="00477819">
        <w:t>cílová skupina</w:t>
      </w:r>
      <w:r w:rsidR="0050178B">
        <w:t xml:space="preserve"> zahrnuje z větší části</w:t>
      </w:r>
      <w:r w:rsidR="00477819">
        <w:t xml:space="preserve"> děti a mlad</w:t>
      </w:r>
      <w:r w:rsidR="00893055">
        <w:t>é</w:t>
      </w:r>
      <w:r w:rsidR="00477819">
        <w:t xml:space="preserve"> dospěl</w:t>
      </w:r>
      <w:r w:rsidR="00893055">
        <w:t>é</w:t>
      </w:r>
      <w:r w:rsidR="0050178B">
        <w:t xml:space="preserve">, </w:t>
      </w:r>
      <w:r w:rsidR="00893055">
        <w:t>vybírala sociální</w:t>
      </w:r>
      <w:r w:rsidR="0050178B">
        <w:t xml:space="preserve"> síť, která by tomu odpovídala. Vybr</w:t>
      </w:r>
      <w:r w:rsidR="00893055">
        <w:t>án byl</w:t>
      </w:r>
      <w:r w:rsidR="0050178B">
        <w:t xml:space="preserve"> Instagram. Vytvořila účet @js_vydlakov</w:t>
      </w:r>
      <w:r w:rsidR="00893055">
        <w:t>,</w:t>
      </w:r>
      <w:r w:rsidR="0050178B">
        <w:t xml:space="preserve"> kam zatím přidala</w:t>
      </w:r>
      <w:r w:rsidR="00477819">
        <w:t xml:space="preserve"> </w:t>
      </w:r>
      <w:r w:rsidR="0050178B">
        <w:t xml:space="preserve">pouze 3 příspěvky. První příspěvek je seznámení se </w:t>
      </w:r>
      <w:r w:rsidR="00893055">
        <w:t xml:space="preserve">se </w:t>
      </w:r>
      <w:r w:rsidR="0050178B">
        <w:t xml:space="preserve">společností a jejím umístěním. Druhý příspěvek </w:t>
      </w:r>
      <w:r w:rsidR="00893055">
        <w:t xml:space="preserve">popisuje </w:t>
      </w:r>
      <w:r w:rsidR="0050178B">
        <w:t>přehled nabízených služeb jízdárny. Zatím poslední příspěvek</w:t>
      </w:r>
      <w:r w:rsidR="00B07CC1">
        <w:t xml:space="preserve"> informuje o průběhu táborů, které </w:t>
      </w:r>
      <w:r w:rsidR="00893055">
        <w:t>se konají</w:t>
      </w:r>
      <w:r w:rsidR="00B07CC1">
        <w:t xml:space="preserve"> každý rok a pořádá je paní Lankašová.</w:t>
      </w:r>
    </w:p>
    <w:p w14:paraId="78B7619B" w14:textId="350ABF34" w:rsidR="00B07CC1" w:rsidRDefault="00B07CC1" w:rsidP="00B07CC1">
      <w:pPr>
        <w:pStyle w:val="Nadpis1"/>
      </w:pPr>
      <w:bookmarkStart w:id="38" w:name="_Toc143629865"/>
      <w:r>
        <w:lastRenderedPageBreak/>
        <w:t>Výsledek ročníkové práce</w:t>
      </w:r>
      <w:bookmarkEnd w:id="38"/>
      <w:r>
        <w:t xml:space="preserve"> </w:t>
      </w:r>
    </w:p>
    <w:p w14:paraId="164B4FEE" w14:textId="66818F6A" w:rsidR="00B07CC1" w:rsidRDefault="00B07CC1" w:rsidP="00B07CC1">
      <w:r>
        <w:t>Výsledkem</w:t>
      </w:r>
      <w:r w:rsidR="00CF7F18">
        <w:t xml:space="preserve"> </w:t>
      </w:r>
      <w:r>
        <w:t>práce je vytvoření katalogu požadavků klienta</w:t>
      </w:r>
      <w:r w:rsidR="00253AA9">
        <w:t xml:space="preserve">. Díky těmto požadavkům byl vytvořen </w:t>
      </w:r>
      <w:r>
        <w:t xml:space="preserve">návrh webu pro jezdeckou společnost Vydlákov, podle kterého byl </w:t>
      </w:r>
      <w:r w:rsidR="00F51650">
        <w:t>nakódován</w:t>
      </w:r>
      <w:r>
        <w:t xml:space="preserve"> funkční web s možností doplnění. </w:t>
      </w:r>
    </w:p>
    <w:p w14:paraId="3D21FD3D" w14:textId="77777777" w:rsidR="004C0634" w:rsidRDefault="004C0634" w:rsidP="004C0634">
      <w:pPr>
        <w:pStyle w:val="Nadpis1"/>
      </w:pPr>
      <w:bookmarkStart w:id="39" w:name="_Toc143629866"/>
      <w:r>
        <w:lastRenderedPageBreak/>
        <w:t>Diskuse</w:t>
      </w:r>
      <w:bookmarkEnd w:id="39"/>
    </w:p>
    <w:p w14:paraId="5BFCD4CA" w14:textId="77777777" w:rsidR="004C0634" w:rsidRPr="00F51650" w:rsidRDefault="004C0634" w:rsidP="004C0634">
      <w:r>
        <w:t xml:space="preserve">Autorka hodnotí svou práci kladně, i když je zde prostor pro zlepšení. Při dokončování se potýkala s chybami hlavně díky zmatku v CSS, protože byla většina kaskádových stylů psaná v jednom CSS souboru. I přes snahu autorky by se webová stránka dala lépe přizpůsobit pro SEO. Autorce se nepovedlo implementovat Zonerama Galerii, i přes to že byla vytvořena. Až na tyto chyby je web funkční a cíle byly splněny. </w:t>
      </w:r>
    </w:p>
    <w:p w14:paraId="247BD187" w14:textId="77777777" w:rsidR="004C0634" w:rsidRDefault="004C0634" w:rsidP="00B07CC1"/>
    <w:p w14:paraId="111F79BE" w14:textId="77777777" w:rsidR="00253AA9" w:rsidRPr="00B07CC1" w:rsidRDefault="00253AA9" w:rsidP="00253AA9"/>
    <w:p w14:paraId="1CDB9A21" w14:textId="77777777" w:rsidR="0023432B" w:rsidRDefault="00440DE5" w:rsidP="00440DE5">
      <w:pPr>
        <w:pStyle w:val="Neslovannadpis"/>
      </w:pPr>
      <w:bookmarkStart w:id="40" w:name="_Toc86047603"/>
      <w:bookmarkStart w:id="41" w:name="_Toc86055210"/>
      <w:bookmarkStart w:id="42" w:name="_Toc143629867"/>
      <w:r>
        <w:lastRenderedPageBreak/>
        <w:t>Závěr</w:t>
      </w:r>
      <w:bookmarkEnd w:id="40"/>
      <w:bookmarkEnd w:id="41"/>
      <w:bookmarkEnd w:id="42"/>
    </w:p>
    <w:p w14:paraId="2FB49870" w14:textId="0BD3A76D" w:rsidR="001E67F6" w:rsidRDefault="00CF7F18" w:rsidP="00F96D91">
      <w:r>
        <w:t xml:space="preserve">V této ročníkové práci autorka vytvářela webové stránky jezdecké společnosti Vydlákov. Celá práce vycházela z požadavků klientky, které byly sepsány v autorkou vytvořeném katalogu požadavků. Autorka zhodnotila nedostatky starého webu. Poté zanalyzovala podobné weby, aby získala inspiraci. Nadále byl vytvořen návrh </w:t>
      </w:r>
      <w:r w:rsidR="00D437FF">
        <w:t>webu,</w:t>
      </w:r>
      <w:r>
        <w:t xml:space="preserve"> který</w:t>
      </w:r>
      <w:r w:rsidR="00D437FF">
        <w:t xml:space="preserve"> </w:t>
      </w:r>
      <w:r>
        <w:t>obsahoval</w:t>
      </w:r>
      <w:r w:rsidR="00D437FF">
        <w:t xml:space="preserve"> požadavky a vyvaroval se podobným chybám, které byly u starého webu</w:t>
      </w:r>
      <w:r>
        <w:t>.</w:t>
      </w:r>
      <w:r w:rsidR="00F51650">
        <w:t xml:space="preserve"> </w:t>
      </w:r>
      <w:r>
        <w:t xml:space="preserve"> Podle tohoto návrhu byl vytvořen HTML kód a css.</w:t>
      </w:r>
      <w:r w:rsidR="00D437FF">
        <w:t xml:space="preserve"> Byl přidán JavaScript. </w:t>
      </w:r>
      <w:r w:rsidR="00F51650">
        <w:t>Autorka se snažila navrhnout web a napsat ho tak, aby byl správně a v souladu se SEO.</w:t>
      </w:r>
    </w:p>
    <w:p w14:paraId="3E48E039" w14:textId="77777777" w:rsidR="006F508F" w:rsidRDefault="006F508F" w:rsidP="00440DE5">
      <w:pPr>
        <w:pStyle w:val="Neslovannadpis"/>
      </w:pPr>
      <w:bookmarkStart w:id="43" w:name="_Toc86047604"/>
      <w:bookmarkStart w:id="44" w:name="_Toc86055211"/>
      <w:bookmarkStart w:id="45" w:name="_Toc143629868"/>
      <w:r>
        <w:lastRenderedPageBreak/>
        <w:t>Seznam zkratek a odborných výrazů</w:t>
      </w:r>
      <w:bookmarkEnd w:id="43"/>
      <w:bookmarkEnd w:id="44"/>
      <w:bookmarkEnd w:id="45"/>
    </w:p>
    <w:p w14:paraId="0CCEB4E4" w14:textId="14BCAE89" w:rsidR="006F508F" w:rsidRDefault="00351863" w:rsidP="006F508F">
      <w:pPr>
        <w:pStyle w:val="Pojem"/>
      </w:pPr>
      <w:r>
        <w:t>UX</w:t>
      </w:r>
    </w:p>
    <w:p w14:paraId="70FE3B8F" w14:textId="63D804A6" w:rsidR="006F508F" w:rsidRDefault="00351863" w:rsidP="006F508F">
      <w:pPr>
        <w:pStyle w:val="Vysvtlenpojmu"/>
      </w:pPr>
      <w:r>
        <w:t xml:space="preserve">User Experinece – uživatelská </w:t>
      </w:r>
      <w:r w:rsidR="00BE363E">
        <w:t>zkušenost</w:t>
      </w:r>
      <w:r>
        <w:t xml:space="preserve"> neboli jak je web</w:t>
      </w:r>
      <w:r w:rsidR="00BE363E">
        <w:t xml:space="preserve">, </w:t>
      </w:r>
      <w:r>
        <w:t>týká se ale nejen webů</w:t>
      </w:r>
      <w:r w:rsidR="00BE363E">
        <w:t>,</w:t>
      </w:r>
      <w:r>
        <w:t xml:space="preserve"> pohodlný a funkční pro uživatele</w:t>
      </w:r>
    </w:p>
    <w:p w14:paraId="2AF2C9FD" w14:textId="07311912" w:rsidR="00BE363E" w:rsidRDefault="00BE363E" w:rsidP="00BE363E">
      <w:pPr>
        <w:pStyle w:val="Pojem"/>
      </w:pPr>
      <w:r>
        <w:t>IDE</w:t>
      </w:r>
    </w:p>
    <w:p w14:paraId="463B0992" w14:textId="4B92409E" w:rsidR="00BE363E" w:rsidRPr="00BE363E" w:rsidRDefault="00BE363E" w:rsidP="00BE363E">
      <w:pPr>
        <w:pStyle w:val="Vysvtlenpojmu"/>
      </w:pPr>
      <w:r w:rsidRPr="00BE363E">
        <w:t>Integrované vývojové prostředí</w:t>
      </w:r>
      <w:r>
        <w:t xml:space="preserve"> – software určen pro práci programátorů, často zaměřen na stejný programovací jazyk. Je v něm zahrnut editor zdrojového kódu,</w:t>
      </w:r>
      <w:r w:rsidR="00362DFF">
        <w:t xml:space="preserve"> </w:t>
      </w:r>
      <w:r w:rsidR="00362DFF" w:rsidRPr="00362DFF">
        <w:t xml:space="preserve">kompilátor, případně interpret </w:t>
      </w:r>
      <w:r w:rsidR="00E4036E" w:rsidRPr="00362DFF">
        <w:t>anebo</w:t>
      </w:r>
      <w:r w:rsidR="00362DFF">
        <w:t xml:space="preserve"> </w:t>
      </w:r>
      <w:r w:rsidR="00362DFF" w:rsidRPr="00362DFF">
        <w:t>také debugger</w:t>
      </w:r>
    </w:p>
    <w:p w14:paraId="643FC7A5" w14:textId="77777777" w:rsidR="00440DE5" w:rsidRDefault="00440DE5" w:rsidP="00440DE5">
      <w:pPr>
        <w:pStyle w:val="Neslovannadpis"/>
      </w:pPr>
      <w:bookmarkStart w:id="46" w:name="_Toc86047605"/>
      <w:bookmarkStart w:id="47" w:name="_Toc86055212"/>
      <w:bookmarkStart w:id="48" w:name="_Toc143629869"/>
      <w:r>
        <w:lastRenderedPageBreak/>
        <w:t>Seznam obrázků</w:t>
      </w:r>
      <w:bookmarkEnd w:id="46"/>
      <w:bookmarkEnd w:id="47"/>
      <w:bookmarkEnd w:id="48"/>
    </w:p>
    <w:p w14:paraId="31800C80" w14:textId="02940D49" w:rsidR="004C0634"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3626251" w:history="1">
        <w:r w:rsidR="004C0634" w:rsidRPr="00BD74C7">
          <w:rPr>
            <w:rStyle w:val="Hypertextovodkaz"/>
            <w:noProof/>
          </w:rPr>
          <w:t>Obrázek 1 – 1 - Ovládací prvky, 2 - Strom, 3 - Vlastnosti objektu, 4 - Pracovní plocha</w:t>
        </w:r>
        <w:r w:rsidR="004C0634">
          <w:rPr>
            <w:noProof/>
            <w:webHidden/>
          </w:rPr>
          <w:tab/>
        </w:r>
        <w:r w:rsidR="004C0634">
          <w:rPr>
            <w:noProof/>
            <w:webHidden/>
          </w:rPr>
          <w:fldChar w:fldCharType="begin"/>
        </w:r>
        <w:r w:rsidR="004C0634">
          <w:rPr>
            <w:noProof/>
            <w:webHidden/>
          </w:rPr>
          <w:instrText xml:space="preserve"> PAGEREF _Toc143626251 \h </w:instrText>
        </w:r>
        <w:r w:rsidR="004C0634">
          <w:rPr>
            <w:noProof/>
            <w:webHidden/>
          </w:rPr>
        </w:r>
        <w:r w:rsidR="004C0634">
          <w:rPr>
            <w:noProof/>
            <w:webHidden/>
          </w:rPr>
          <w:fldChar w:fldCharType="separate"/>
        </w:r>
        <w:r w:rsidR="004C0634">
          <w:rPr>
            <w:noProof/>
            <w:webHidden/>
          </w:rPr>
          <w:t>3</w:t>
        </w:r>
        <w:r w:rsidR="004C0634">
          <w:rPr>
            <w:noProof/>
            <w:webHidden/>
          </w:rPr>
          <w:fldChar w:fldCharType="end"/>
        </w:r>
      </w:hyperlink>
    </w:p>
    <w:p w14:paraId="186C68B0" w14:textId="320C47FB" w:rsidR="004C0634" w:rsidRDefault="004C0634">
      <w:pPr>
        <w:pStyle w:val="Seznamobrzk"/>
        <w:tabs>
          <w:tab w:val="right" w:leader="dot" w:pos="9062"/>
        </w:tabs>
        <w:rPr>
          <w:rFonts w:eastAsiaTheme="minorEastAsia"/>
          <w:noProof/>
          <w:kern w:val="2"/>
          <w:sz w:val="22"/>
          <w:lang w:eastAsia="cs-CZ"/>
          <w14:ligatures w14:val="standardContextual"/>
        </w:rPr>
      </w:pPr>
      <w:hyperlink r:id="rId28" w:anchor="_Toc143626252" w:history="1">
        <w:r w:rsidRPr="00BD74C7">
          <w:rPr>
            <w:rStyle w:val="Hypertextovodkaz"/>
            <w:noProof/>
          </w:rPr>
          <w:t>Obrázek 2 - rozhraní Visiual Studio Code</w:t>
        </w:r>
        <w:r>
          <w:rPr>
            <w:noProof/>
            <w:webHidden/>
          </w:rPr>
          <w:tab/>
        </w:r>
        <w:r>
          <w:rPr>
            <w:noProof/>
            <w:webHidden/>
          </w:rPr>
          <w:fldChar w:fldCharType="begin"/>
        </w:r>
        <w:r>
          <w:rPr>
            <w:noProof/>
            <w:webHidden/>
          </w:rPr>
          <w:instrText xml:space="preserve"> PAGEREF _Toc143626252 \h </w:instrText>
        </w:r>
        <w:r>
          <w:rPr>
            <w:noProof/>
            <w:webHidden/>
          </w:rPr>
        </w:r>
        <w:r>
          <w:rPr>
            <w:noProof/>
            <w:webHidden/>
          </w:rPr>
          <w:fldChar w:fldCharType="separate"/>
        </w:r>
        <w:r>
          <w:rPr>
            <w:noProof/>
            <w:webHidden/>
          </w:rPr>
          <w:t>4</w:t>
        </w:r>
        <w:r>
          <w:rPr>
            <w:noProof/>
            <w:webHidden/>
          </w:rPr>
          <w:fldChar w:fldCharType="end"/>
        </w:r>
      </w:hyperlink>
    </w:p>
    <w:p w14:paraId="11F8E7C8" w14:textId="41BBF442" w:rsidR="004C0634" w:rsidRDefault="004C0634">
      <w:pPr>
        <w:pStyle w:val="Seznamobrzk"/>
        <w:tabs>
          <w:tab w:val="right" w:leader="dot" w:pos="9062"/>
        </w:tabs>
        <w:rPr>
          <w:rFonts w:eastAsiaTheme="minorEastAsia"/>
          <w:noProof/>
          <w:kern w:val="2"/>
          <w:sz w:val="22"/>
          <w:lang w:eastAsia="cs-CZ"/>
          <w14:ligatures w14:val="standardContextual"/>
        </w:rPr>
      </w:pPr>
      <w:hyperlink r:id="rId29" w:anchor="_Toc143626253" w:history="1">
        <w:r w:rsidRPr="00BD74C7">
          <w:rPr>
            <w:rStyle w:val="Hypertextovodkaz"/>
            <w:noProof/>
          </w:rPr>
          <w:t>Obrázek 3  Printscreen staré stránky JS Vydlakov – sekce koně</w:t>
        </w:r>
        <w:r>
          <w:rPr>
            <w:noProof/>
            <w:webHidden/>
          </w:rPr>
          <w:tab/>
        </w:r>
        <w:r>
          <w:rPr>
            <w:noProof/>
            <w:webHidden/>
          </w:rPr>
          <w:fldChar w:fldCharType="begin"/>
        </w:r>
        <w:r>
          <w:rPr>
            <w:noProof/>
            <w:webHidden/>
          </w:rPr>
          <w:instrText xml:space="preserve"> PAGEREF _Toc143626253 \h </w:instrText>
        </w:r>
        <w:r>
          <w:rPr>
            <w:noProof/>
            <w:webHidden/>
          </w:rPr>
        </w:r>
        <w:r>
          <w:rPr>
            <w:noProof/>
            <w:webHidden/>
          </w:rPr>
          <w:fldChar w:fldCharType="separate"/>
        </w:r>
        <w:r>
          <w:rPr>
            <w:noProof/>
            <w:webHidden/>
          </w:rPr>
          <w:t>7</w:t>
        </w:r>
        <w:r>
          <w:rPr>
            <w:noProof/>
            <w:webHidden/>
          </w:rPr>
          <w:fldChar w:fldCharType="end"/>
        </w:r>
      </w:hyperlink>
    </w:p>
    <w:p w14:paraId="14E08DD8" w14:textId="211CEB96" w:rsidR="004C0634" w:rsidRDefault="004C0634">
      <w:pPr>
        <w:pStyle w:val="Seznamobrzk"/>
        <w:tabs>
          <w:tab w:val="right" w:leader="dot" w:pos="9062"/>
        </w:tabs>
        <w:rPr>
          <w:rFonts w:eastAsiaTheme="minorEastAsia"/>
          <w:noProof/>
          <w:kern w:val="2"/>
          <w:sz w:val="22"/>
          <w:lang w:eastAsia="cs-CZ"/>
          <w14:ligatures w14:val="standardContextual"/>
        </w:rPr>
      </w:pPr>
      <w:hyperlink r:id="rId30" w:anchor="_Toc143626254" w:history="1">
        <w:r w:rsidRPr="00BD74C7">
          <w:rPr>
            <w:rStyle w:val="Hypertextovodkaz"/>
            <w:noProof/>
          </w:rPr>
          <w:t>Obrázek 4 ukázka homepage starého webu</w:t>
        </w:r>
        <w:r>
          <w:rPr>
            <w:noProof/>
            <w:webHidden/>
          </w:rPr>
          <w:tab/>
        </w:r>
        <w:r>
          <w:rPr>
            <w:noProof/>
            <w:webHidden/>
          </w:rPr>
          <w:fldChar w:fldCharType="begin"/>
        </w:r>
        <w:r>
          <w:rPr>
            <w:noProof/>
            <w:webHidden/>
          </w:rPr>
          <w:instrText xml:space="preserve"> PAGEREF _Toc143626254 \h </w:instrText>
        </w:r>
        <w:r>
          <w:rPr>
            <w:noProof/>
            <w:webHidden/>
          </w:rPr>
        </w:r>
        <w:r>
          <w:rPr>
            <w:noProof/>
            <w:webHidden/>
          </w:rPr>
          <w:fldChar w:fldCharType="separate"/>
        </w:r>
        <w:r>
          <w:rPr>
            <w:noProof/>
            <w:webHidden/>
          </w:rPr>
          <w:t>7</w:t>
        </w:r>
        <w:r>
          <w:rPr>
            <w:noProof/>
            <w:webHidden/>
          </w:rPr>
          <w:fldChar w:fldCharType="end"/>
        </w:r>
      </w:hyperlink>
    </w:p>
    <w:p w14:paraId="05AE5510" w14:textId="003451F6" w:rsidR="004C0634" w:rsidRDefault="004C0634">
      <w:pPr>
        <w:pStyle w:val="Seznamobrzk"/>
        <w:tabs>
          <w:tab w:val="right" w:leader="dot" w:pos="9062"/>
        </w:tabs>
        <w:rPr>
          <w:rFonts w:eastAsiaTheme="minorEastAsia"/>
          <w:noProof/>
          <w:kern w:val="2"/>
          <w:sz w:val="22"/>
          <w:lang w:eastAsia="cs-CZ"/>
          <w14:ligatures w14:val="standardContextual"/>
        </w:rPr>
      </w:pPr>
      <w:hyperlink r:id="rId31" w:anchor="_Toc143626255" w:history="1">
        <w:r w:rsidRPr="00BD74C7">
          <w:rPr>
            <w:rStyle w:val="Hypertextovodkaz"/>
            <w:noProof/>
          </w:rPr>
          <w:t>Obrázek 5  Printscreen – JS vydlakov naši kone</w:t>
        </w:r>
        <w:r>
          <w:rPr>
            <w:noProof/>
            <w:webHidden/>
          </w:rPr>
          <w:tab/>
        </w:r>
        <w:r>
          <w:rPr>
            <w:noProof/>
            <w:webHidden/>
          </w:rPr>
          <w:fldChar w:fldCharType="begin"/>
        </w:r>
        <w:r>
          <w:rPr>
            <w:noProof/>
            <w:webHidden/>
          </w:rPr>
          <w:instrText xml:space="preserve"> PAGEREF _Toc143626255 \h </w:instrText>
        </w:r>
        <w:r>
          <w:rPr>
            <w:noProof/>
            <w:webHidden/>
          </w:rPr>
        </w:r>
        <w:r>
          <w:rPr>
            <w:noProof/>
            <w:webHidden/>
          </w:rPr>
          <w:fldChar w:fldCharType="separate"/>
        </w:r>
        <w:r>
          <w:rPr>
            <w:noProof/>
            <w:webHidden/>
          </w:rPr>
          <w:t>8</w:t>
        </w:r>
        <w:r>
          <w:rPr>
            <w:noProof/>
            <w:webHidden/>
          </w:rPr>
          <w:fldChar w:fldCharType="end"/>
        </w:r>
      </w:hyperlink>
    </w:p>
    <w:p w14:paraId="0C020621" w14:textId="4683250A" w:rsidR="004C0634" w:rsidRDefault="004C0634">
      <w:pPr>
        <w:pStyle w:val="Seznamobrzk"/>
        <w:tabs>
          <w:tab w:val="right" w:leader="dot" w:pos="9062"/>
        </w:tabs>
        <w:rPr>
          <w:rFonts w:eastAsiaTheme="minorEastAsia"/>
          <w:noProof/>
          <w:kern w:val="2"/>
          <w:sz w:val="22"/>
          <w:lang w:eastAsia="cs-CZ"/>
          <w14:ligatures w14:val="standardContextual"/>
        </w:rPr>
      </w:pPr>
      <w:hyperlink r:id="rId32" w:anchor="_Toc143626256" w:history="1">
        <w:r w:rsidRPr="00BD74C7">
          <w:rPr>
            <w:rStyle w:val="Hypertextovodkaz"/>
            <w:noProof/>
          </w:rPr>
          <w:t>Analýza podobných webů Obrázek 6 Printscreen JS Vydlakov Kontakt</w:t>
        </w:r>
        <w:r>
          <w:rPr>
            <w:noProof/>
            <w:webHidden/>
          </w:rPr>
          <w:tab/>
        </w:r>
        <w:r>
          <w:rPr>
            <w:noProof/>
            <w:webHidden/>
          </w:rPr>
          <w:fldChar w:fldCharType="begin"/>
        </w:r>
        <w:r>
          <w:rPr>
            <w:noProof/>
            <w:webHidden/>
          </w:rPr>
          <w:instrText xml:space="preserve"> PAGEREF _Toc143626256 \h </w:instrText>
        </w:r>
        <w:r>
          <w:rPr>
            <w:noProof/>
            <w:webHidden/>
          </w:rPr>
        </w:r>
        <w:r>
          <w:rPr>
            <w:noProof/>
            <w:webHidden/>
          </w:rPr>
          <w:fldChar w:fldCharType="separate"/>
        </w:r>
        <w:r>
          <w:rPr>
            <w:noProof/>
            <w:webHidden/>
          </w:rPr>
          <w:t>9</w:t>
        </w:r>
        <w:r>
          <w:rPr>
            <w:noProof/>
            <w:webHidden/>
          </w:rPr>
          <w:fldChar w:fldCharType="end"/>
        </w:r>
      </w:hyperlink>
    </w:p>
    <w:p w14:paraId="18CA1B52" w14:textId="44B1E61F" w:rsidR="002570DC" w:rsidRDefault="00440DE5" w:rsidP="00394D8A">
      <w:r>
        <w:fldChar w:fldCharType="end"/>
      </w:r>
      <w:bookmarkStart w:id="49" w:name="_Toc86047606"/>
    </w:p>
    <w:bookmarkStart w:id="50" w:name="_Toc143629870" w:displacedByCustomXml="next"/>
    <w:bookmarkStart w:id="5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C86D961" w14:textId="77777777" w:rsidR="00440DE5" w:rsidRPr="00394D8A" w:rsidRDefault="002570DC" w:rsidP="00394D8A">
          <w:pPr>
            <w:pStyle w:val="Neslovannadpis"/>
          </w:pPr>
          <w:r w:rsidRPr="00394D8A">
            <w:t>Použité zdroje</w:t>
          </w:r>
          <w:bookmarkEnd w:id="49"/>
          <w:bookmarkEnd w:id="51"/>
          <w:bookmarkEnd w:id="50"/>
        </w:p>
        <w:p w14:paraId="1AB5321B" w14:textId="77777777" w:rsidR="00E4036E" w:rsidRDefault="00440DE5" w:rsidP="00E4036E">
          <w:pPr>
            <w:pStyle w:val="Bibliografie"/>
            <w:rPr>
              <w:noProof/>
              <w:szCs w:val="24"/>
            </w:rPr>
          </w:pPr>
          <w:r>
            <w:fldChar w:fldCharType="begin"/>
          </w:r>
          <w:r>
            <w:instrText>BIBLIOGRAPHY</w:instrText>
          </w:r>
          <w:r>
            <w:fldChar w:fldCharType="separate"/>
          </w:r>
          <w:r w:rsidR="00E4036E">
            <w:rPr>
              <w:noProof/>
            </w:rPr>
            <w:t xml:space="preserve">1. </w:t>
          </w:r>
          <w:r w:rsidR="00E4036E">
            <w:rPr>
              <w:b/>
              <w:bCs/>
              <w:noProof/>
            </w:rPr>
            <w:t>Michálek, Martin.</w:t>
          </w:r>
          <w:r w:rsidR="00E4036E">
            <w:rPr>
              <w:noProof/>
            </w:rPr>
            <w:t xml:space="preserve"> Vzhůru dolů. [Online] https://www.vzhurudolu.cz/prirucka/bem.</w:t>
          </w:r>
        </w:p>
        <w:p w14:paraId="344FFE44" w14:textId="77777777" w:rsidR="00E4036E" w:rsidRDefault="00E4036E" w:rsidP="00E4036E">
          <w:pPr>
            <w:pStyle w:val="Bibliografie"/>
            <w:rPr>
              <w:noProof/>
            </w:rPr>
          </w:pPr>
          <w:r>
            <w:rPr>
              <w:noProof/>
            </w:rPr>
            <w:t xml:space="preserve">2. </w:t>
          </w:r>
          <w:r>
            <w:rPr>
              <w:b/>
              <w:bCs/>
              <w:noProof/>
            </w:rPr>
            <w:t>Code, Visual Studio.</w:t>
          </w:r>
          <w:r>
            <w:rPr>
              <w:noProof/>
            </w:rPr>
            <w:t xml:space="preserve"> [Online] https://code.visualstudio.com/docs.</w:t>
          </w:r>
        </w:p>
        <w:p w14:paraId="7BDA42FA" w14:textId="77777777" w:rsidR="00E4036E" w:rsidRDefault="00E4036E" w:rsidP="00E4036E">
          <w:pPr>
            <w:pStyle w:val="Bibliografie"/>
            <w:rPr>
              <w:noProof/>
            </w:rPr>
          </w:pPr>
          <w:r>
            <w:rPr>
              <w:noProof/>
            </w:rPr>
            <w:t xml:space="preserve">3. </w:t>
          </w:r>
          <w:r>
            <w:rPr>
              <w:b/>
              <w:bCs/>
              <w:noProof/>
            </w:rPr>
            <w:t>zdrojak.cz.</w:t>
          </w:r>
          <w:r>
            <w:rPr>
              <w:noProof/>
            </w:rPr>
            <w:t xml:space="preserve"> zdrojak.cz. [Online] https://zdrojak.cz/clanky/bem-pojmenovavaci-konvence-tridy-css/.</w:t>
          </w:r>
        </w:p>
        <w:p w14:paraId="7F486D93" w14:textId="77777777" w:rsidR="00E4036E" w:rsidRDefault="00E4036E" w:rsidP="00E4036E">
          <w:pPr>
            <w:pStyle w:val="Bibliografie"/>
            <w:rPr>
              <w:b/>
              <w:bCs/>
              <w:noProof/>
            </w:rPr>
          </w:pPr>
          <w:r>
            <w:rPr>
              <w:noProof/>
            </w:rPr>
            <w:t xml:space="preserve">4. </w:t>
          </w:r>
          <w:r>
            <w:rPr>
              <w:b/>
              <w:bCs/>
              <w:noProof/>
            </w:rPr>
            <w:t>iva.k.utb.cz. [Online] https://iva.k.utb.cz/lekce/co-jsou-klicova-slova-a-jak-je-tvorit/.</w:t>
          </w:r>
        </w:p>
        <w:p w14:paraId="18A08AE1" w14:textId="77777777" w:rsidR="00E4036E" w:rsidRDefault="00E4036E" w:rsidP="00E4036E">
          <w:pPr>
            <w:pStyle w:val="Bibliografie"/>
            <w:rPr>
              <w:b/>
              <w:bCs/>
              <w:noProof/>
            </w:rPr>
          </w:pPr>
          <w:r>
            <w:rPr>
              <w:b/>
              <w:bCs/>
              <w:noProof/>
            </w:rPr>
            <w:t xml:space="preserve">5. </w:t>
          </w:r>
          <w:r>
            <w:rPr>
              <w:b/>
              <w:bCs/>
              <w:i/>
              <w:iCs/>
              <w:noProof/>
            </w:rPr>
            <w:t xml:space="preserve">toptal.com. </w:t>
          </w:r>
          <w:r>
            <w:rPr>
              <w:b/>
              <w:bCs/>
              <w:noProof/>
            </w:rPr>
            <w:t>[Online] https://www.toptal.com/designers/ui/figma-design-tool.</w:t>
          </w:r>
        </w:p>
        <w:p w14:paraId="61FC918F" w14:textId="77777777" w:rsidR="00E4036E" w:rsidRDefault="00E4036E" w:rsidP="00E4036E">
          <w:pPr>
            <w:pStyle w:val="Bibliografie"/>
            <w:rPr>
              <w:b/>
              <w:bCs/>
              <w:noProof/>
            </w:rPr>
          </w:pPr>
          <w:r>
            <w:rPr>
              <w:b/>
              <w:bCs/>
              <w:noProof/>
            </w:rPr>
            <w:t>6. Figma. help.figma.com. [Online] https://help.figma.com/hc/en-us/articles/14563969806359-What-is-Figma-.</w:t>
          </w:r>
        </w:p>
        <w:p w14:paraId="31690127" w14:textId="77777777" w:rsidR="00E4036E" w:rsidRDefault="00E4036E" w:rsidP="00E4036E">
          <w:pPr>
            <w:pStyle w:val="Bibliografie"/>
            <w:rPr>
              <w:b/>
              <w:bCs/>
              <w:noProof/>
            </w:rPr>
          </w:pPr>
          <w:r>
            <w:rPr>
              <w:b/>
              <w:bCs/>
              <w:noProof/>
            </w:rPr>
            <w:t>7. Kubík, Milan. webnia.cz. [Online] https://www.webnia.cz/deje-se/co-je-to-user-experience-ux-design.</w:t>
          </w:r>
        </w:p>
        <w:p w14:paraId="5D578521" w14:textId="77777777" w:rsidR="00440DE5" w:rsidRDefault="00440DE5" w:rsidP="00E4036E">
          <w:pPr>
            <w:sectPr w:rsidR="00440DE5" w:rsidSect="00566029">
              <w:footerReference w:type="default" r:id="rId33"/>
              <w:pgSz w:w="11906" w:h="16838"/>
              <w:pgMar w:top="1417" w:right="1417" w:bottom="1417" w:left="1417" w:header="708" w:footer="708" w:gutter="0"/>
              <w:pgNumType w:start="1"/>
              <w:cols w:space="708"/>
              <w:docGrid w:linePitch="360"/>
            </w:sectPr>
          </w:pPr>
          <w:r>
            <w:rPr>
              <w:b/>
              <w:bCs/>
            </w:rPr>
            <w:fldChar w:fldCharType="end"/>
          </w:r>
        </w:p>
      </w:sdtContent>
    </w:sdt>
    <w:p w14:paraId="019B2C6B" w14:textId="77777777" w:rsidR="00440DE5" w:rsidRDefault="00440DE5" w:rsidP="00440DE5">
      <w:pPr>
        <w:pStyle w:val="Nadpisplohy"/>
      </w:pPr>
      <w:bookmarkStart w:id="52" w:name="_Toc86047607"/>
      <w:bookmarkStart w:id="53" w:name="_Toc86055214"/>
      <w:bookmarkStart w:id="54" w:name="_Toc143629871"/>
      <w:r>
        <w:lastRenderedPageBreak/>
        <w:t>Seznam přiložených souborů</w:t>
      </w:r>
      <w:bookmarkEnd w:id="52"/>
      <w:bookmarkEnd w:id="53"/>
      <w:bookmarkEnd w:id="54"/>
    </w:p>
    <w:p w14:paraId="3903A7CA" w14:textId="77777777" w:rsidR="00F846B4" w:rsidRDefault="00F846B4" w:rsidP="00394D8A">
      <w:r>
        <w:t>Na přiloženém datovém nosiči se nacházejí následující soubory a složky:</w:t>
      </w:r>
    </w:p>
    <w:p w14:paraId="5C48BC96"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6D77A16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176ECBE"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6A64FB14"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0313F" w14:textId="77777777" w:rsidR="00500913" w:rsidRDefault="00500913" w:rsidP="00A758D8">
      <w:pPr>
        <w:spacing w:line="240" w:lineRule="auto"/>
      </w:pPr>
      <w:r>
        <w:separator/>
      </w:r>
    </w:p>
  </w:endnote>
  <w:endnote w:type="continuationSeparator" w:id="0">
    <w:p w14:paraId="72F3DB8E" w14:textId="77777777" w:rsidR="00500913" w:rsidRDefault="00500913"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FA85" w14:textId="77777777" w:rsidR="00566029" w:rsidRDefault="00566029">
    <w:pPr>
      <w:pStyle w:val="Zpat"/>
      <w:jc w:val="right"/>
    </w:pPr>
  </w:p>
  <w:p w14:paraId="3D59A0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8EDF" w14:textId="77777777" w:rsidR="00EA593D" w:rsidRDefault="00EA593D">
    <w:pPr>
      <w:pStyle w:val="Zpat"/>
      <w:jc w:val="right"/>
    </w:pPr>
  </w:p>
  <w:p w14:paraId="05A9F48E"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7BEA1BB4"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F35B26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990B5" w14:textId="77777777" w:rsidR="00500913" w:rsidRDefault="00500913" w:rsidP="00A758D8">
      <w:pPr>
        <w:spacing w:line="240" w:lineRule="auto"/>
      </w:pPr>
      <w:r>
        <w:separator/>
      </w:r>
    </w:p>
  </w:footnote>
  <w:footnote w:type="continuationSeparator" w:id="0">
    <w:p w14:paraId="7A054322" w14:textId="77777777" w:rsidR="00500913" w:rsidRDefault="00500913"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E59352130204E2289631C5094A42FFF"/>
      </w:placeholder>
      <w:dataBinding w:prefixMappings="xmlns:ns0='http://purl.org/dc/elements/1.1/' xmlns:ns1='http://schemas.openxmlformats.org/package/2006/metadata/core-properties' " w:xpath="/ns1:coreProperties[1]/ns0:title[1]" w:storeItemID="{6C3C8BC8-F283-45AE-878A-BAB7291924A1}"/>
      <w:text/>
    </w:sdtPr>
    <w:sdtContent>
      <w:p w14:paraId="69D73588" w14:textId="65FDB012" w:rsidR="00A758D8" w:rsidRPr="00A758D8" w:rsidRDefault="006428D7" w:rsidP="00A758D8">
        <w:pPr>
          <w:pStyle w:val="Zhlav"/>
        </w:pPr>
        <w:r>
          <w:t>WEB JS VYDLÁKOV</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0533955">
    <w:abstractNumId w:val="11"/>
  </w:num>
  <w:num w:numId="2" w16cid:durableId="1841310818">
    <w:abstractNumId w:val="17"/>
  </w:num>
  <w:num w:numId="3" w16cid:durableId="8784677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8255161">
    <w:abstractNumId w:val="14"/>
  </w:num>
  <w:num w:numId="5" w16cid:durableId="1346397577">
    <w:abstractNumId w:val="9"/>
  </w:num>
  <w:num w:numId="6" w16cid:durableId="36704178">
    <w:abstractNumId w:val="7"/>
  </w:num>
  <w:num w:numId="7" w16cid:durableId="1858694275">
    <w:abstractNumId w:val="6"/>
  </w:num>
  <w:num w:numId="8" w16cid:durableId="347681693">
    <w:abstractNumId w:val="5"/>
  </w:num>
  <w:num w:numId="9" w16cid:durableId="1308238415">
    <w:abstractNumId w:val="4"/>
  </w:num>
  <w:num w:numId="10" w16cid:durableId="740762091">
    <w:abstractNumId w:val="20"/>
  </w:num>
  <w:num w:numId="11" w16cid:durableId="1901166086">
    <w:abstractNumId w:val="22"/>
  </w:num>
  <w:num w:numId="12" w16cid:durableId="1702316349">
    <w:abstractNumId w:val="13"/>
  </w:num>
  <w:num w:numId="13" w16cid:durableId="790586755">
    <w:abstractNumId w:val="12"/>
  </w:num>
  <w:num w:numId="14" w16cid:durableId="1422408323">
    <w:abstractNumId w:val="10"/>
  </w:num>
  <w:num w:numId="15" w16cid:durableId="1797868805">
    <w:abstractNumId w:val="16"/>
  </w:num>
  <w:num w:numId="16" w16cid:durableId="590357603">
    <w:abstractNumId w:val="8"/>
  </w:num>
  <w:num w:numId="17" w16cid:durableId="1506827069">
    <w:abstractNumId w:val="3"/>
  </w:num>
  <w:num w:numId="18" w16cid:durableId="884830181">
    <w:abstractNumId w:val="2"/>
  </w:num>
  <w:num w:numId="19" w16cid:durableId="1367363639">
    <w:abstractNumId w:val="1"/>
  </w:num>
  <w:num w:numId="20" w16cid:durableId="2041273716">
    <w:abstractNumId w:val="0"/>
  </w:num>
  <w:num w:numId="21" w16cid:durableId="535390263">
    <w:abstractNumId w:val="21"/>
  </w:num>
  <w:num w:numId="22" w16cid:durableId="762069343">
    <w:abstractNumId w:val="15"/>
  </w:num>
  <w:num w:numId="23" w16cid:durableId="516047042">
    <w:abstractNumId w:val="19"/>
  </w:num>
  <w:num w:numId="24" w16cid:durableId="137095850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D7"/>
    <w:rsid w:val="000224E8"/>
    <w:rsid w:val="000316FC"/>
    <w:rsid w:val="00061BD8"/>
    <w:rsid w:val="00065EC9"/>
    <w:rsid w:val="000C4A66"/>
    <w:rsid w:val="000D0EDC"/>
    <w:rsid w:val="000E3A34"/>
    <w:rsid w:val="000E4D66"/>
    <w:rsid w:val="000F34C4"/>
    <w:rsid w:val="0013391F"/>
    <w:rsid w:val="00135E4A"/>
    <w:rsid w:val="00136518"/>
    <w:rsid w:val="00173DA4"/>
    <w:rsid w:val="001860A3"/>
    <w:rsid w:val="001874C6"/>
    <w:rsid w:val="001A0C0C"/>
    <w:rsid w:val="001B252C"/>
    <w:rsid w:val="001D4A0E"/>
    <w:rsid w:val="001D6A70"/>
    <w:rsid w:val="001E22A6"/>
    <w:rsid w:val="001E67F6"/>
    <w:rsid w:val="0023432B"/>
    <w:rsid w:val="00236BCF"/>
    <w:rsid w:val="0024184F"/>
    <w:rsid w:val="0025022B"/>
    <w:rsid w:val="00253AA9"/>
    <w:rsid w:val="002549DB"/>
    <w:rsid w:val="00254BBD"/>
    <w:rsid w:val="002570DC"/>
    <w:rsid w:val="00267F19"/>
    <w:rsid w:val="00326652"/>
    <w:rsid w:val="00327C8F"/>
    <w:rsid w:val="003368F0"/>
    <w:rsid w:val="00341B93"/>
    <w:rsid w:val="0035177B"/>
    <w:rsid w:val="00351863"/>
    <w:rsid w:val="00362DFF"/>
    <w:rsid w:val="00372DCA"/>
    <w:rsid w:val="00394D8A"/>
    <w:rsid w:val="003A507A"/>
    <w:rsid w:val="003C161E"/>
    <w:rsid w:val="003E7ACD"/>
    <w:rsid w:val="003F16C3"/>
    <w:rsid w:val="004034A9"/>
    <w:rsid w:val="0041262D"/>
    <w:rsid w:val="00420873"/>
    <w:rsid w:val="004223F3"/>
    <w:rsid w:val="00440DE5"/>
    <w:rsid w:val="00477819"/>
    <w:rsid w:val="00481E31"/>
    <w:rsid w:val="004B5674"/>
    <w:rsid w:val="004C0634"/>
    <w:rsid w:val="004C4861"/>
    <w:rsid w:val="004E0718"/>
    <w:rsid w:val="00500913"/>
    <w:rsid w:val="005010AF"/>
    <w:rsid w:val="0050178B"/>
    <w:rsid w:val="00510994"/>
    <w:rsid w:val="00510C29"/>
    <w:rsid w:val="00515A20"/>
    <w:rsid w:val="00523AF9"/>
    <w:rsid w:val="005249B0"/>
    <w:rsid w:val="00543E12"/>
    <w:rsid w:val="00566029"/>
    <w:rsid w:val="00571C22"/>
    <w:rsid w:val="00582E0B"/>
    <w:rsid w:val="00584945"/>
    <w:rsid w:val="005A291C"/>
    <w:rsid w:val="005B54DB"/>
    <w:rsid w:val="005C127E"/>
    <w:rsid w:val="00626A22"/>
    <w:rsid w:val="006428D7"/>
    <w:rsid w:val="006803EF"/>
    <w:rsid w:val="0068064C"/>
    <w:rsid w:val="006A08B1"/>
    <w:rsid w:val="006F3E2A"/>
    <w:rsid w:val="006F508F"/>
    <w:rsid w:val="00715D3A"/>
    <w:rsid w:val="00722A08"/>
    <w:rsid w:val="007347ED"/>
    <w:rsid w:val="007376C4"/>
    <w:rsid w:val="00761E25"/>
    <w:rsid w:val="00777215"/>
    <w:rsid w:val="00790A0C"/>
    <w:rsid w:val="007B6689"/>
    <w:rsid w:val="008212A1"/>
    <w:rsid w:val="00847530"/>
    <w:rsid w:val="00860B28"/>
    <w:rsid w:val="00874E2B"/>
    <w:rsid w:val="00882BB5"/>
    <w:rsid w:val="00893055"/>
    <w:rsid w:val="008A3118"/>
    <w:rsid w:val="008B142A"/>
    <w:rsid w:val="008D0793"/>
    <w:rsid w:val="008F11FF"/>
    <w:rsid w:val="008F3C65"/>
    <w:rsid w:val="009143A9"/>
    <w:rsid w:val="00922125"/>
    <w:rsid w:val="009466BA"/>
    <w:rsid w:val="009D13B5"/>
    <w:rsid w:val="009D1E0F"/>
    <w:rsid w:val="009E6F7B"/>
    <w:rsid w:val="00A56E9C"/>
    <w:rsid w:val="00A64FFB"/>
    <w:rsid w:val="00A651FD"/>
    <w:rsid w:val="00A6785D"/>
    <w:rsid w:val="00A7027D"/>
    <w:rsid w:val="00A70B3D"/>
    <w:rsid w:val="00A758D8"/>
    <w:rsid w:val="00A86142"/>
    <w:rsid w:val="00A92F2E"/>
    <w:rsid w:val="00AA5F0A"/>
    <w:rsid w:val="00AB50D4"/>
    <w:rsid w:val="00AB5FE4"/>
    <w:rsid w:val="00AD2C60"/>
    <w:rsid w:val="00AF24C8"/>
    <w:rsid w:val="00B06BFF"/>
    <w:rsid w:val="00B07CC1"/>
    <w:rsid w:val="00B4604C"/>
    <w:rsid w:val="00B46F77"/>
    <w:rsid w:val="00B74D0B"/>
    <w:rsid w:val="00BA365E"/>
    <w:rsid w:val="00BB6949"/>
    <w:rsid w:val="00BC3097"/>
    <w:rsid w:val="00BD05DC"/>
    <w:rsid w:val="00BD387A"/>
    <w:rsid w:val="00BD6656"/>
    <w:rsid w:val="00BE363E"/>
    <w:rsid w:val="00C04D3A"/>
    <w:rsid w:val="00C43012"/>
    <w:rsid w:val="00C47A6E"/>
    <w:rsid w:val="00C72271"/>
    <w:rsid w:val="00C82BDF"/>
    <w:rsid w:val="00CA2DDC"/>
    <w:rsid w:val="00CA404C"/>
    <w:rsid w:val="00CB1686"/>
    <w:rsid w:val="00CC5042"/>
    <w:rsid w:val="00CE0646"/>
    <w:rsid w:val="00CE7A98"/>
    <w:rsid w:val="00CF065F"/>
    <w:rsid w:val="00CF7F18"/>
    <w:rsid w:val="00D06100"/>
    <w:rsid w:val="00D1153A"/>
    <w:rsid w:val="00D218DD"/>
    <w:rsid w:val="00D30F23"/>
    <w:rsid w:val="00D353B1"/>
    <w:rsid w:val="00D4315D"/>
    <w:rsid w:val="00D437FF"/>
    <w:rsid w:val="00D4622D"/>
    <w:rsid w:val="00D466FB"/>
    <w:rsid w:val="00D55650"/>
    <w:rsid w:val="00D737DE"/>
    <w:rsid w:val="00D944FD"/>
    <w:rsid w:val="00DA3E52"/>
    <w:rsid w:val="00DB614E"/>
    <w:rsid w:val="00DD2FB4"/>
    <w:rsid w:val="00E0460A"/>
    <w:rsid w:val="00E1162E"/>
    <w:rsid w:val="00E4036E"/>
    <w:rsid w:val="00E42F17"/>
    <w:rsid w:val="00E679B5"/>
    <w:rsid w:val="00E7646D"/>
    <w:rsid w:val="00E82B67"/>
    <w:rsid w:val="00E900D7"/>
    <w:rsid w:val="00E96800"/>
    <w:rsid w:val="00EA593D"/>
    <w:rsid w:val="00EC7291"/>
    <w:rsid w:val="00ED1C0A"/>
    <w:rsid w:val="00F10165"/>
    <w:rsid w:val="00F17E61"/>
    <w:rsid w:val="00F42F47"/>
    <w:rsid w:val="00F51650"/>
    <w:rsid w:val="00F56BFE"/>
    <w:rsid w:val="00F579DD"/>
    <w:rsid w:val="00F846B4"/>
    <w:rsid w:val="00F96D91"/>
    <w:rsid w:val="00FD3CD7"/>
    <w:rsid w:val="00FE5F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2BC8"/>
  <w15:chartTrackingRefBased/>
  <w15:docId w15:val="{754A35BF-293D-46A8-A148-64D3B1BF7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372DCA"/>
    <w:rPr>
      <w:color w:val="605E5C"/>
      <w:shd w:val="clear" w:color="auto" w:fill="E1DFDD"/>
    </w:rPr>
  </w:style>
  <w:style w:type="character" w:styleId="Sledovanodkaz">
    <w:name w:val="FollowedHyperlink"/>
    <w:basedOn w:val="Standardnpsmoodstavce"/>
    <w:uiPriority w:val="99"/>
    <w:semiHidden/>
    <w:unhideWhenUsed/>
    <w:rsid w:val="00AF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030">
      <w:bodyDiv w:val="1"/>
      <w:marLeft w:val="0"/>
      <w:marRight w:val="0"/>
      <w:marTop w:val="0"/>
      <w:marBottom w:val="0"/>
      <w:divBdr>
        <w:top w:val="none" w:sz="0" w:space="0" w:color="auto"/>
        <w:left w:val="none" w:sz="0" w:space="0" w:color="auto"/>
        <w:bottom w:val="none" w:sz="0" w:space="0" w:color="auto"/>
        <w:right w:val="none" w:sz="0" w:space="0" w:color="auto"/>
      </w:divBdr>
    </w:div>
    <w:div w:id="14458567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02435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090619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6382607">
      <w:bodyDiv w:val="1"/>
      <w:marLeft w:val="0"/>
      <w:marRight w:val="0"/>
      <w:marTop w:val="0"/>
      <w:marBottom w:val="0"/>
      <w:divBdr>
        <w:top w:val="none" w:sz="0" w:space="0" w:color="auto"/>
        <w:left w:val="none" w:sz="0" w:space="0" w:color="auto"/>
        <w:bottom w:val="none" w:sz="0" w:space="0" w:color="auto"/>
        <w:right w:val="none" w:sz="0" w:space="0" w:color="auto"/>
      </w:divBdr>
    </w:div>
    <w:div w:id="990018822">
      <w:bodyDiv w:val="1"/>
      <w:marLeft w:val="0"/>
      <w:marRight w:val="0"/>
      <w:marTop w:val="0"/>
      <w:marBottom w:val="0"/>
      <w:divBdr>
        <w:top w:val="none" w:sz="0" w:space="0" w:color="auto"/>
        <w:left w:val="none" w:sz="0" w:space="0" w:color="auto"/>
        <w:bottom w:val="none" w:sz="0" w:space="0" w:color="auto"/>
        <w:right w:val="none" w:sz="0" w:space="0" w:color="auto"/>
      </w:divBdr>
    </w:div>
    <w:div w:id="1153791128">
      <w:bodyDiv w:val="1"/>
      <w:marLeft w:val="0"/>
      <w:marRight w:val="0"/>
      <w:marTop w:val="0"/>
      <w:marBottom w:val="0"/>
      <w:divBdr>
        <w:top w:val="none" w:sz="0" w:space="0" w:color="auto"/>
        <w:left w:val="none" w:sz="0" w:space="0" w:color="auto"/>
        <w:bottom w:val="none" w:sz="0" w:space="0" w:color="auto"/>
        <w:right w:val="none" w:sz="0" w:space="0" w:color="auto"/>
      </w:divBdr>
    </w:div>
    <w:div w:id="1254167172">
      <w:bodyDiv w:val="1"/>
      <w:marLeft w:val="0"/>
      <w:marRight w:val="0"/>
      <w:marTop w:val="0"/>
      <w:marBottom w:val="0"/>
      <w:divBdr>
        <w:top w:val="none" w:sz="0" w:space="0" w:color="auto"/>
        <w:left w:val="none" w:sz="0" w:space="0" w:color="auto"/>
        <w:bottom w:val="none" w:sz="0" w:space="0" w:color="auto"/>
        <w:right w:val="none" w:sz="0" w:space="0" w:color="auto"/>
      </w:divBdr>
      <w:divsChild>
        <w:div w:id="1152016372">
          <w:marLeft w:val="0"/>
          <w:marRight w:val="0"/>
          <w:marTop w:val="0"/>
          <w:marBottom w:val="0"/>
          <w:divBdr>
            <w:top w:val="none" w:sz="0" w:space="0" w:color="auto"/>
            <w:left w:val="none" w:sz="0" w:space="0" w:color="auto"/>
            <w:bottom w:val="none" w:sz="0" w:space="0" w:color="auto"/>
            <w:right w:val="none" w:sz="0" w:space="0" w:color="auto"/>
          </w:divBdr>
          <w:divsChild>
            <w:div w:id="1133255603">
              <w:marLeft w:val="0"/>
              <w:marRight w:val="0"/>
              <w:marTop w:val="0"/>
              <w:marBottom w:val="0"/>
              <w:divBdr>
                <w:top w:val="none" w:sz="0" w:space="0" w:color="auto"/>
                <w:left w:val="none" w:sz="0" w:space="0" w:color="auto"/>
                <w:bottom w:val="none" w:sz="0" w:space="0" w:color="auto"/>
                <w:right w:val="none" w:sz="0" w:space="0" w:color="auto"/>
              </w:divBdr>
            </w:div>
            <w:div w:id="710418325">
              <w:marLeft w:val="0"/>
              <w:marRight w:val="0"/>
              <w:marTop w:val="0"/>
              <w:marBottom w:val="0"/>
              <w:divBdr>
                <w:top w:val="none" w:sz="0" w:space="0" w:color="auto"/>
                <w:left w:val="none" w:sz="0" w:space="0" w:color="auto"/>
                <w:bottom w:val="none" w:sz="0" w:space="0" w:color="auto"/>
                <w:right w:val="none" w:sz="0" w:space="0" w:color="auto"/>
              </w:divBdr>
            </w:div>
            <w:div w:id="3761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ctive24.cz/" TargetMode="External"/><Relationship Id="rId3" Type="http://schemas.openxmlformats.org/officeDocument/2006/relationships/styles" Target="styles.xml"/><Relationship Id="rId21" Type="http://schemas.openxmlformats.org/officeDocument/2006/relationships/hyperlink" Target="http://www.jkliberec.cz"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ydlakov.wbs.cz/" TargetMode="External"/><Relationship Id="rId25" Type="http://schemas.openxmlformats.org/officeDocument/2006/relationships/hyperlink" Target="https://www.jezdeckyklub-elite.cz/"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kliberec.cz/galerie" TargetMode="External"/><Relationship Id="rId29" Type="http://schemas.openxmlformats.org/officeDocument/2006/relationships/hyperlink" Target="file:///D:\Torrent%20stahov&#225;n&#237;\kupcova-web_js_vydlako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D:\Torrent%20stahov&#225;n&#237;\webov&#233;%20str&#225;nky" TargetMode="External"/><Relationship Id="rId32" Type="http://schemas.openxmlformats.org/officeDocument/2006/relationships/hyperlink" Target="file:///D:\Torrent%20stahov&#225;n&#237;\kupcova-web_js_vydlakov.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kcholupice.cz/" TargetMode="External"/><Relationship Id="rId28" Type="http://schemas.openxmlformats.org/officeDocument/2006/relationships/hyperlink" Target="file:///D:\Torrent%20stahov&#225;n&#237;\kupcova-web_js_vydlakov.docx"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file:///D:\Torrent%20stahov&#225;n&#237;\kupcova-web_js_vydlakov.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yperlink" Target="file:///D:\Torrent%20stahov&#225;n&#237;\Z%20webov&#233;%20str&#225;nky" TargetMode="External"/><Relationship Id="rId27" Type="http://schemas.openxmlformats.org/officeDocument/2006/relationships/hyperlink" Target="https://www.w3schools.com/howto/howto_css_modal_images.asp" TargetMode="External"/><Relationship Id="rId30" Type="http://schemas.openxmlformats.org/officeDocument/2006/relationships/hyperlink" Target="file:///D:\Torrent%20stahov&#225;n&#237;\kupcova-web_js_vydlakov.docx" TargetMode="External"/><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Torrent%20stahov&#225;n&#237;\&#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CD8DBC0E842779C334B393246B627"/>
        <w:category>
          <w:name w:val="Obecné"/>
          <w:gallery w:val="placeholder"/>
        </w:category>
        <w:types>
          <w:type w:val="bbPlcHdr"/>
        </w:types>
        <w:behaviors>
          <w:behavior w:val="content"/>
        </w:behaviors>
        <w:guid w:val="{A7CBE49B-74C0-4784-9864-5511159AB718}"/>
      </w:docPartPr>
      <w:docPartBody>
        <w:p w:rsidR="00366F9A" w:rsidRDefault="00000000">
          <w:pPr>
            <w:pStyle w:val="593CD8DBC0E842779C334B393246B627"/>
          </w:pPr>
          <w:r w:rsidRPr="00DC335D">
            <w:rPr>
              <w:rStyle w:val="Zstupntext"/>
            </w:rPr>
            <w:t>[Autor]</w:t>
          </w:r>
        </w:p>
      </w:docPartBody>
    </w:docPart>
    <w:docPart>
      <w:docPartPr>
        <w:name w:val="DE59352130204E2289631C5094A42FFF"/>
        <w:category>
          <w:name w:val="Obecné"/>
          <w:gallery w:val="placeholder"/>
        </w:category>
        <w:types>
          <w:type w:val="bbPlcHdr"/>
        </w:types>
        <w:behaviors>
          <w:behavior w:val="content"/>
        </w:behaviors>
        <w:guid w:val="{7416AB2F-CA65-4506-AE6F-756DC24D04F1}"/>
      </w:docPartPr>
      <w:docPartBody>
        <w:p w:rsidR="00366F9A" w:rsidRDefault="00000000">
          <w:pPr>
            <w:pStyle w:val="DE59352130204E2289631C5094A42FF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E2"/>
    <w:rsid w:val="000C6D2B"/>
    <w:rsid w:val="000E13C3"/>
    <w:rsid w:val="001D1E0E"/>
    <w:rsid w:val="002653E2"/>
    <w:rsid w:val="00366F9A"/>
    <w:rsid w:val="004944B4"/>
    <w:rsid w:val="004958E1"/>
    <w:rsid w:val="00980D3A"/>
    <w:rsid w:val="00C16733"/>
    <w:rsid w:val="00D459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593CD8DBC0E842779C334B393246B627">
    <w:name w:val="593CD8DBC0E842779C334B393246B627"/>
  </w:style>
  <w:style w:type="paragraph" w:customStyle="1" w:styleId="DE59352130204E2289631C5094A42FFF">
    <w:name w:val="DE59352130204E2289631C5094A42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Mar</b:Tag>
    <b:SourceType>InternetSite</b:SourceType>
    <b:Guid>{E42A9816-374A-47F9-867A-09006C67E295}</b:Guid>
    <b:Author>
      <b:Author>
        <b:NameList>
          <b:Person>
            <b:Last>Michálek</b:Last>
            <b:First>Martin</b:First>
          </b:Person>
        </b:NameList>
      </b:Author>
    </b:Author>
    <b:Title>Vzhůru dolů</b:Title>
    <b:URL>https://www.vzhurudolu.cz/prirucka/bem</b:URL>
    <b:RefOrder>1</b:RefOrder>
  </b:Source>
  <b:Source>
    <b:Tag>Vis</b:Tag>
    <b:SourceType>InternetSite</b:SourceType>
    <b:Guid>{81A049CC-8071-4E36-B304-3582066C1DD6}</b:Guid>
    <b:Author>
      <b:Author>
        <b:NameList>
          <b:Person>
            <b:Last>Code</b:Last>
            <b:First>Visual</b:First>
            <b:Middle>Studio</b:Middle>
          </b:Person>
        </b:NameList>
      </b:Author>
    </b:Author>
    <b:URL>https://code.visualstudio.com/docs</b:URL>
    <b:RefOrder>2</b:RefOrder>
  </b:Source>
  <b:Source>
    <b:Tag>zdr</b:Tag>
    <b:SourceType>InternetSite</b:SourceType>
    <b:Guid>{05E0C5DF-9021-4288-8A7F-439C23A97CF0}</b:Guid>
    <b:Author>
      <b:Author>
        <b:NameList>
          <b:Person>
            <b:Last>zdrojak.cz</b:Last>
          </b:Person>
        </b:NameList>
      </b:Author>
    </b:Author>
    <b:Title>zdrojak.cz</b:Title>
    <b:URL>https://zdrojak.cz/clanky/bem-pojmenovavaci-konvence-tridy-css/</b:URL>
    <b:RefOrder>3</b:RefOrder>
  </b:Source>
  <b:Source>
    <b:Tag>iva</b:Tag>
    <b:SourceType>InternetSite</b:SourceType>
    <b:Guid>{4C68E484-505E-4D9B-99CF-5A4E0B63F1CA}</b:Guid>
    <b:Title>iva.k.utb.cz</b:Title>
    <b:URL>https://iva.k.utb.cz/lekce/co-jsou-klicova-slova-a-jak-je-tvorit/</b:URL>
    <b:RefOrder>4</b:RefOrder>
  </b:Source>
  <b:Source>
    <b:Tag>top</b:Tag>
    <b:SourceType>InternetSite</b:SourceType>
    <b:Guid>{8E0E125C-BE6E-4B4C-8EFE-EED63BABA86E}</b:Guid>
    <b:InternetSiteTitle>toptal.com</b:InternetSiteTitle>
    <b:URL>https://www.toptal.com/designers/ui/figma-design-tool</b:URL>
    <b:RefOrder>5</b:RefOrder>
  </b:Source>
  <b:Source>
    <b:Tag>Fig</b:Tag>
    <b:SourceType>InternetSite</b:SourceType>
    <b:Guid>{7282A559-AE8A-4101-93E3-12B93AF04351}</b:Guid>
    <b:Author>
      <b:Author>
        <b:NameList>
          <b:Person>
            <b:Last>Figma</b:Last>
          </b:Person>
        </b:NameList>
      </b:Author>
    </b:Author>
    <b:Title>help.figma.com</b:Title>
    <b:URL>https://help.figma.com/hc/en-us/articles/14563969806359-What-is-Figma-</b:URL>
    <b:RefOrder>6</b:RefOrder>
  </b:Source>
  <b:Source>
    <b:Tag>Mil</b:Tag>
    <b:SourceType>InternetSite</b:SourceType>
    <b:Guid>{9AC1BD04-C7F0-4262-9484-16A4F5807AD4}</b:Guid>
    <b:Author>
      <b:Author>
        <b:NameList>
          <b:Person>
            <b:Last>Kubík</b:Last>
            <b:First>Milan</b:First>
          </b:Person>
        </b:NameList>
      </b:Author>
    </b:Author>
    <b:Title>webnia.cz</b:Title>
    <b:URL>https://www.webnia.cz/deje-se/co-je-to-user-experience-ux-design</b:URL>
    <b:RefOrder>7</b:RefOrder>
  </b:Source>
</b:Sources>
</file>

<file path=customXml/itemProps1.xml><?xml version="1.0" encoding="utf-8"?>
<ds:datastoreItem xmlns:ds="http://schemas.openxmlformats.org/officeDocument/2006/customXml" ds:itemID="{31AD01CC-0137-437D-9D3D-0C9C988B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1</TotalTime>
  <Pages>24</Pages>
  <Words>3134</Words>
  <Characters>18491</Characters>
  <Application>Microsoft Office Word</Application>
  <DocSecurity>0</DocSecurity>
  <Lines>154</Lines>
  <Paragraphs>43</Paragraphs>
  <ScaleCrop>false</ScaleCrop>
  <HeadingPairs>
    <vt:vector size="2" baseType="variant">
      <vt:variant>
        <vt:lpstr>Název</vt:lpstr>
      </vt:variant>
      <vt:variant>
        <vt:i4>1</vt:i4>
      </vt:variant>
    </vt:vector>
  </HeadingPairs>
  <TitlesOfParts>
    <vt:vector size="1" baseType="lpstr">
      <vt:lpstr>WEB JS VYDLÁKOV</vt:lpstr>
    </vt:vector>
  </TitlesOfParts>
  <Company/>
  <LinksUpToDate>false</LinksUpToDate>
  <CharactersWithSpaces>21582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JS VYDLÁKOV</dc:title>
  <dc:subject/>
  <dc:creator>Kristýna Kupcová</dc:creator>
  <cp:keywords/>
  <dc:description/>
  <cp:lastModifiedBy>Kupcová Kristýna (2020)</cp:lastModifiedBy>
  <cp:revision>2</cp:revision>
  <dcterms:created xsi:type="dcterms:W3CDTF">2023-08-22T18:52:00Z</dcterms:created>
  <dcterms:modified xsi:type="dcterms:W3CDTF">2023-08-22T18:52:00Z</dcterms:modified>
</cp:coreProperties>
</file>